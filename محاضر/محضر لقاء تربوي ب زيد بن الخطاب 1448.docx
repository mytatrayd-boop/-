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4CD9D2" w14:textId="77777777" w:rsidR="00B23ACE" w:rsidRDefault="00B23ACE" w:rsidP="00D1427D">
      <w:pPr>
        <w:rPr>
          <w:rtl/>
        </w:rPr>
      </w:pPr>
      <w:r w:rsidRPr="00B20E27">
        <w:rPr>
          <w:rFonts w:eastAsia="Times New Roman" w:cs="AL-Mohanad"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A64128" wp14:editId="321E6629">
                <wp:simplePos x="0" y="0"/>
                <wp:positionH relativeFrom="column">
                  <wp:posOffset>153289</wp:posOffset>
                </wp:positionH>
                <wp:positionV relativeFrom="paragraph">
                  <wp:posOffset>83820</wp:posOffset>
                </wp:positionV>
                <wp:extent cx="2535428" cy="249936"/>
                <wp:effectExtent l="0" t="0" r="0" b="4445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35428" cy="24993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CC90A8" w14:textId="5B7E0CAC" w:rsidR="00D1427D" w:rsidRPr="00CB54D8" w:rsidRDefault="00D1427D" w:rsidP="00530E81">
                            <w:pPr>
                              <w:spacing w:line="180" w:lineRule="auto"/>
                              <w:rPr>
                                <w:rFonts w:ascii="Sakkal Majalla" w:hAnsi="Sakkal Majalla" w:cs="Sakkal Majalla"/>
                                <w:sz w:val="20"/>
                                <w:szCs w:val="20"/>
                              </w:rPr>
                            </w:pPr>
                            <w:bookmarkStart w:id="0" w:name="_Hlk208390458"/>
                            <w:bookmarkEnd w:id="0"/>
                            <w:r w:rsidRPr="00CB54D8">
                              <w:rPr>
                                <w:rFonts w:ascii="Sakkal Majalla" w:hAnsi="Sakkal Majalla" w:cs="Sakkal Majalla"/>
                                <w:color w:val="006666"/>
                                <w:sz w:val="20"/>
                                <w:szCs w:val="20"/>
                                <w:rtl/>
                                <w:lang w:val="en-GB"/>
                              </w:rPr>
                              <w:t xml:space="preserve">الموضوع: </w:t>
                            </w:r>
                            <w:r w:rsidR="00FA4195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 xml:space="preserve">نموذج تنفيذ </w:t>
                            </w:r>
                            <w:r w:rsidR="000E76A1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>أسلوب</w:t>
                            </w:r>
                            <w:r w:rsidR="00FA4195">
                              <w:rPr>
                                <w:rFonts w:ascii="Sakkal Majalla" w:hAnsi="Sakkal Majalla" w:cs="Sakkal Majalla" w:hint="cs"/>
                                <w:sz w:val="20"/>
                                <w:szCs w:val="20"/>
                                <w:rtl/>
                              </w:rPr>
                              <w:t xml:space="preserve"> إشرافية.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A64128" id="_x0000_t202" coordsize="21600,21600" o:spt="202" path="m,l,21600r21600,l21600,xe">
                <v:stroke joinstyle="miter"/>
                <v:path gradientshapeok="t" o:connecttype="rect"/>
              </v:shapetype>
              <v:shape id="مربع نص 18" o:spid="_x0000_s1026" type="#_x0000_t202" style="position:absolute;left:0;text-align:left;margin-left:12.05pt;margin-top:6.6pt;width:199.65pt;height:1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" fillcolor="window" stroked="f" strokeweight=".5pt">
                <v:textbox>
                  <w:txbxContent>
                    <w:p w14:paraId="21CC90A8" w14:textId="5B7E0CAC" w:rsidR="00D1427D" w:rsidRPr="00CB54D8" w:rsidRDefault="00D1427D" w:rsidP="00530E81">
                      <w:pPr>
                        <w:spacing w:line="180" w:lineRule="auto"/>
                        <w:rPr>
                          <w:rFonts w:ascii="Sakkal Majalla" w:hAnsi="Sakkal Majalla" w:cs="Sakkal Majalla"/>
                          <w:sz w:val="20"/>
                          <w:szCs w:val="20"/>
                        </w:rPr>
                      </w:pPr>
                      <w:bookmarkStart w:id="1" w:name="_Hlk208390458"/>
                      <w:bookmarkEnd w:id="1"/>
                      <w:r w:rsidRPr="00CB54D8">
                        <w:rPr>
                          <w:rFonts w:ascii="Sakkal Majalla" w:hAnsi="Sakkal Majalla" w:cs="Sakkal Majalla"/>
                          <w:color w:val="006666"/>
                          <w:sz w:val="20"/>
                          <w:szCs w:val="20"/>
                          <w:rtl/>
                          <w:lang w:val="en-GB"/>
                        </w:rPr>
                        <w:t xml:space="preserve">الموضوع: </w:t>
                      </w:r>
                      <w:r w:rsidR="00FA4195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 xml:space="preserve">نموذج تنفيذ </w:t>
                      </w:r>
                      <w:r w:rsidR="000E76A1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>أسلوب</w:t>
                      </w:r>
                      <w:r w:rsidR="00FA4195">
                        <w:rPr>
                          <w:rFonts w:ascii="Sakkal Majalla" w:hAnsi="Sakkal Majalla" w:cs="Sakkal Majalla" w:hint="cs"/>
                          <w:sz w:val="20"/>
                          <w:szCs w:val="20"/>
                          <w:rtl/>
                        </w:rPr>
                        <w:t xml:space="preserve"> إشرافية.</w:t>
                      </w:r>
                    </w:p>
                  </w:txbxContent>
                </v:textbox>
              </v:shape>
            </w:pict>
          </mc:Fallback>
        </mc:AlternateContent>
      </w:r>
    </w:p>
    <w:p w14:paraId="6F4D1704" w14:textId="77777777" w:rsidR="00047E28" w:rsidRDefault="00711AA1" w:rsidP="00047E28">
      <w:pPr>
        <w:tabs>
          <w:tab w:val="left" w:pos="968"/>
        </w:tabs>
        <w:jc w:val="both"/>
        <w:rPr>
          <w:rFonts w:cs="AL-Mohanad"/>
          <w:sz w:val="14"/>
          <w:szCs w:val="14"/>
          <w:rtl/>
        </w:rPr>
      </w:pPr>
      <w:r w:rsidRPr="006C341B">
        <w:rPr>
          <w:rFonts w:cs="AL-Mohanad"/>
          <w:sz w:val="30"/>
          <w:szCs w:val="30"/>
          <w:rtl/>
        </w:rPr>
        <w:t xml:space="preserve">      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1282"/>
        <w:gridCol w:w="63"/>
        <w:gridCol w:w="1345"/>
        <w:gridCol w:w="1346"/>
        <w:gridCol w:w="1309"/>
        <w:gridCol w:w="36"/>
        <w:gridCol w:w="1345"/>
        <w:gridCol w:w="169"/>
        <w:gridCol w:w="142"/>
        <w:gridCol w:w="1035"/>
        <w:gridCol w:w="598"/>
        <w:gridCol w:w="747"/>
        <w:gridCol w:w="1346"/>
      </w:tblGrid>
      <w:tr w:rsidR="00EE5EDB" w14:paraId="2DA3F3C4" w14:textId="77777777" w:rsidTr="001764B9">
        <w:tc>
          <w:tcPr>
            <w:tcW w:w="1282" w:type="dxa"/>
            <w:shd w:val="clear" w:color="auto" w:fill="D9D9D9" w:themeFill="background1" w:themeFillShade="D9"/>
            <w:vAlign w:val="center"/>
          </w:tcPr>
          <w:p w14:paraId="7B78EA76" w14:textId="77777777" w:rsidR="00EE5EDB" w:rsidRPr="00EE5EDB" w:rsidRDefault="00EE5EDB" w:rsidP="001764B9">
            <w:pPr>
              <w:tabs>
                <w:tab w:val="left" w:pos="968"/>
              </w:tabs>
              <w:spacing w:after="0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المدرسة </w:t>
            </w:r>
          </w:p>
        </w:tc>
        <w:tc>
          <w:tcPr>
            <w:tcW w:w="5755" w:type="dxa"/>
            <w:gridSpan w:val="8"/>
            <w:vAlign w:val="center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ابتدائية زيد بن الخطاب بالمعش</w:t>
            </w:r>
          </w:p>
        </w:tc>
        <w:tc>
          <w:tcPr>
            <w:tcW w:w="1633" w:type="dxa"/>
            <w:gridSpan w:val="2"/>
            <w:shd w:val="clear" w:color="auto" w:fill="D9D9D9" w:themeFill="background1" w:themeFillShade="D9"/>
            <w:vAlign w:val="center"/>
          </w:tcPr>
          <w:p w14:paraId="505F4B98" w14:textId="77777777" w:rsidR="00EE5EDB" w:rsidRPr="00EE5EDB" w:rsidRDefault="00EE5EDB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الرقم الإحصائي</w:t>
            </w:r>
          </w:p>
        </w:tc>
        <w:tc>
          <w:tcPr>
            <w:tcW w:w="2093" w:type="dxa"/>
            <w:gridSpan w:val="2"/>
            <w:vAlign w:val="center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</w:r>
          </w:p>
        </w:tc>
      </w:tr>
      <w:tr w:rsidR="000E76A1" w14:paraId="5BC9A698" w14:textId="77777777" w:rsidTr="00E25DD7">
        <w:tc>
          <w:tcPr>
            <w:tcW w:w="10763" w:type="dxa"/>
            <w:gridSpan w:val="13"/>
            <w:shd w:val="clear" w:color="auto" w:fill="D9D9D9" w:themeFill="background1" w:themeFillShade="D9"/>
            <w:vAlign w:val="center"/>
          </w:tcPr>
          <w:p w14:paraId="68B751CA" w14:textId="77777777" w:rsidR="000E76A1" w:rsidRPr="00EE5EDB" w:rsidRDefault="000E76A1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/>
                <w:sz w:val="28"/>
                <w:szCs w:val="28"/>
                <w:rtl/>
              </w:rPr>
              <w:t>الأسلوب الإشرافي</w:t>
            </w:r>
          </w:p>
        </w:tc>
      </w:tr>
      <w:tr w:rsidR="001764B9" w14:paraId="5CA9051B" w14:textId="77777777" w:rsidTr="001764B9">
        <w:trPr>
          <w:trHeight w:val="253"/>
        </w:trPr>
        <w:tc>
          <w:tcPr>
            <w:tcW w:w="1345" w:type="dxa"/>
            <w:gridSpan w:val="2"/>
            <w:vAlign w:val="center"/>
          </w:tcPr>
          <w:p w14:paraId="62090ADB" w14:textId="77777777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ورشة عمل</w:t>
            </w:r>
          </w:p>
        </w:tc>
        <w:tc>
          <w:tcPr>
            <w:tcW w:w="1345" w:type="dxa"/>
            <w:vAlign w:val="center"/>
          </w:tcPr>
          <w:p w14:paraId="2743499C" w14:textId="77777777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تبادل زيارات</w:t>
            </w:r>
          </w:p>
          <w:p w14:paraId="0FF25425" w14:textId="24C84F7E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>
              <w:rPr>
                <w:rFonts w:ascii="Sakkal Majalla" w:hAnsi="Sakkal Majalla" w:cs="Sakkal Majalla" w:hint="cs"/>
                <w:sz w:val="24"/>
                <w:szCs w:val="24"/>
                <w:rtl/>
              </w:rPr>
              <w:t>زيارة صفية</w:t>
            </w:r>
          </w:p>
        </w:tc>
        <w:tc>
          <w:tcPr>
            <w:tcW w:w="1346" w:type="dxa"/>
            <w:vAlign w:val="center"/>
          </w:tcPr>
          <w:p w14:paraId="5E92C816" w14:textId="77777777" w:rsidR="001764B9" w:rsidRPr="000E76A1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0E76A1">
              <w:rPr>
                <w:rFonts w:ascii="Sakkal Majalla" w:hAnsi="Sakkal Majalla" w:cs="Sakkal Majalla"/>
                <w:sz w:val="24"/>
                <w:szCs w:val="24"/>
                <w:rtl/>
              </w:rPr>
              <w:t>حلقة نقاش</w:t>
            </w:r>
          </w:p>
        </w:tc>
        <w:tc>
          <w:tcPr>
            <w:tcW w:w="1345" w:type="dxa"/>
            <w:gridSpan w:val="2"/>
            <w:vAlign w:val="center"/>
          </w:tcPr>
          <w:p w14:paraId="4012DA1F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>مجتمع تعلم مهني</w:t>
            </w:r>
          </w:p>
        </w:tc>
        <w:tc>
          <w:tcPr>
            <w:tcW w:w="1345" w:type="dxa"/>
            <w:vAlign w:val="center"/>
          </w:tcPr>
          <w:p w14:paraId="2E46A0D8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>درس تطبيقي</w:t>
            </w:r>
          </w:p>
        </w:tc>
        <w:tc>
          <w:tcPr>
            <w:tcW w:w="1346" w:type="dxa"/>
            <w:gridSpan w:val="3"/>
            <w:vAlign w:val="center"/>
          </w:tcPr>
          <w:p w14:paraId="6695402E" w14:textId="234A5664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اجتماع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 / لقاء</w:t>
            </w:r>
          </w:p>
        </w:tc>
        <w:tc>
          <w:tcPr>
            <w:tcW w:w="1345" w:type="dxa"/>
            <w:gridSpan w:val="2"/>
            <w:vAlign w:val="center"/>
          </w:tcPr>
          <w:p w14:paraId="5BE127A0" w14:textId="77777777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34120D">
              <w:rPr>
                <w:rFonts w:ascii="Sakkal Majalla" w:hAnsi="Sakkal Majalla" w:cs="Sakkal Majalla"/>
                <w:sz w:val="24"/>
                <w:szCs w:val="24"/>
                <w:rtl/>
              </w:rPr>
              <w:t>برنامج تدريبي</w:t>
            </w:r>
          </w:p>
        </w:tc>
        <w:tc>
          <w:tcPr>
            <w:tcW w:w="1346" w:type="dxa"/>
            <w:vAlign w:val="center"/>
          </w:tcPr>
          <w:p w14:paraId="06CC0A05" w14:textId="346B7510" w:rsidR="001764B9" w:rsidRPr="009658E0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>
              <w:rPr>
                <w:rFonts w:ascii="Sakkal Majalla" w:eastAsia="Andalus" w:hAnsi="Sakkal Majalla" w:cs="Sakkal Majalla" w:hint="cs"/>
                <w:color w:val="000000" w:themeColor="text1"/>
                <w:sz w:val="24"/>
                <w:szCs w:val="24"/>
                <w:rtl/>
              </w:rPr>
              <w:t>تعليم مصغر</w:t>
            </w:r>
            <w:r w:rsidRPr="0034120D">
              <w:rPr>
                <w:rFonts w:ascii="Sakkal Majalla" w:eastAsia="Andalus" w:hAnsi="Sakkal Majalla" w:cs="Sakkal Majalla"/>
                <w:color w:val="000000" w:themeColor="text1"/>
                <w:sz w:val="24"/>
                <w:szCs w:val="24"/>
                <w:rtl/>
              </w:rPr>
              <w:t xml:space="preserve"> </w:t>
            </w:r>
          </w:p>
        </w:tc>
      </w:tr>
      <w:tr w:rsidR="001764B9" w14:paraId="4C098C43" w14:textId="77777777" w:rsidTr="001764B9">
        <w:trPr>
          <w:trHeight w:val="253"/>
        </w:trPr>
        <w:tc>
          <w:tcPr>
            <w:tcW w:w="1345" w:type="dxa"/>
            <w:gridSpan w:val="2"/>
          </w:tcPr>
          <w:p w14:paraId="5B35CBDA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</w:tcPr>
          <w:p w14:paraId="39DA4B61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</w:tcPr>
          <w:p w14:paraId="068A9245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  <w:gridSpan w:val="2"/>
          </w:tcPr>
          <w:p w14:paraId="0D1A263B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5" w:type="dxa"/>
          </w:tcPr>
          <w:p w14:paraId="3F394BA6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  <w:gridSpan w:val="3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8"/>
                <w:szCs w:val="28"/>
                <w:bCs/>
                <w:rtl/>
              </w:rPr>
              <w:t>✓</w:t>
            </w:r>
          </w:p>
        </w:tc>
        <w:tc>
          <w:tcPr>
            <w:tcW w:w="1345" w:type="dxa"/>
            <w:gridSpan w:val="2"/>
          </w:tcPr>
          <w:p w14:paraId="21001E76" w14:textId="77777777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  <w:tc>
          <w:tcPr>
            <w:tcW w:w="1346" w:type="dxa"/>
          </w:tcPr>
          <w:p w14:paraId="74A72A2A" w14:textId="55DD2C7A" w:rsidR="001764B9" w:rsidRPr="0034120D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4"/>
                <w:szCs w:val="24"/>
              </w:rPr>
            </w:pPr>
          </w:p>
        </w:tc>
      </w:tr>
      <w:tr w:rsidR="0034120D" w14:paraId="62873C1C" w14:textId="77777777" w:rsidTr="001764B9">
        <w:tc>
          <w:tcPr>
            <w:tcW w:w="1282" w:type="dxa"/>
            <w:shd w:val="clear" w:color="auto" w:fill="D9D9D9" w:themeFill="background1" w:themeFillShade="D9"/>
          </w:tcPr>
          <w:p w14:paraId="2556BBAF" w14:textId="77777777" w:rsidR="0034120D" w:rsidRPr="00EE5EDB" w:rsidRDefault="0034120D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اليوم </w:t>
            </w: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>و</w:t>
            </w: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>التاريخ</w:t>
            </w:r>
          </w:p>
        </w:tc>
        <w:tc>
          <w:tcPr>
            <w:tcW w:w="4063" w:type="dxa"/>
            <w:gridSpan w:val="4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الاثنين 15/5/1448هـ</w:t>
            </w:r>
          </w:p>
        </w:tc>
        <w:tc>
          <w:tcPr>
            <w:tcW w:w="1550" w:type="dxa"/>
            <w:gridSpan w:val="3"/>
            <w:shd w:val="clear" w:color="auto" w:fill="D9D9D9" w:themeFill="background1" w:themeFillShade="D9"/>
          </w:tcPr>
          <w:p w14:paraId="22A4958E" w14:textId="77777777" w:rsidR="0034120D" w:rsidRPr="00EE5EDB" w:rsidRDefault="0034120D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sz w:val="28"/>
                <w:szCs w:val="28"/>
                <w:rtl/>
              </w:rPr>
            </w:pPr>
            <w:r w:rsidRPr="00EE5EDB"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الفئة المستهدفة </w:t>
            </w:r>
          </w:p>
        </w:tc>
        <w:tc>
          <w:tcPr>
            <w:tcW w:w="3868" w:type="dxa"/>
            <w:gridSpan w:val="5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لجنة التميز بالمدرسة</w:t>
            </w:r>
          </w:p>
        </w:tc>
      </w:tr>
      <w:tr w:rsidR="001764B9" w14:paraId="1B7FD955" w14:textId="77777777" w:rsidTr="001764B9">
        <w:tc>
          <w:tcPr>
            <w:tcW w:w="1282" w:type="dxa"/>
            <w:shd w:val="clear" w:color="auto" w:fill="D9D9D9" w:themeFill="background1" w:themeFillShade="D9"/>
          </w:tcPr>
          <w:p w14:paraId="7D13517D" w14:textId="5D1FD324" w:rsidR="001764B9" w:rsidRPr="00EE5EDB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sz w:val="28"/>
                <w:szCs w:val="28"/>
                <w:rtl/>
              </w:rPr>
            </w:pPr>
            <w:r>
              <w:rPr>
                <w:rFonts w:ascii="Sakkal Majalla" w:hAnsi="Sakkal Majalla" w:cs="Sakkal Majalla" w:hint="cs"/>
                <w:sz w:val="28"/>
                <w:szCs w:val="28"/>
                <w:rtl/>
              </w:rPr>
              <w:t xml:space="preserve">العنوان </w:t>
            </w:r>
          </w:p>
        </w:tc>
        <w:tc>
          <w:tcPr>
            <w:tcW w:w="9481" w:type="dxa"/>
            <w:gridSpan w:val="12"/>
            <w:shd w:val="clear" w:color="auto" w:fill="auto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قراءة نتائج تقرير التقويم الذاتي والتوصيات المترتبة عليه</w:t>
            </w:r>
          </w:p>
        </w:tc>
      </w:tr>
    </w:tbl>
    <w:p w14:paraId="7919F933" w14:textId="77777777" w:rsidR="00EE5EDB" w:rsidRPr="00B54873" w:rsidRDefault="00EE5EDB" w:rsidP="00047E28">
      <w:pPr>
        <w:tabs>
          <w:tab w:val="left" w:pos="968"/>
        </w:tabs>
        <w:jc w:val="both"/>
        <w:rPr>
          <w:rFonts w:cs="AL-Mohanad"/>
          <w:sz w:val="2"/>
          <w:szCs w:val="2"/>
          <w:rtl/>
        </w:rPr>
      </w:pPr>
    </w:p>
    <w:p w14:paraId="747A2378" w14:textId="5F9112DD" w:rsidR="009658E0" w:rsidRPr="00B54873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proofErr w:type="gramStart"/>
      <w:r>
        <w:rPr>
          <w:rFonts w:ascii="Sakkal Majalla" w:hAnsi="Sakkal Majalla" w:cs="Sakkal Majalla" w:hint="cs"/>
          <w:sz w:val="28"/>
          <w:szCs w:val="28"/>
          <w:rtl/>
        </w:rPr>
        <w:t>المحاور :</w:t>
      </w:r>
      <w:proofErr w:type="gramEnd"/>
    </w:p>
    <w:p w14:paraId="0CAF9BDF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1- استعراض نتائج تقرير التقويم الذاتي للمدرسة في مجالاته الأربعة.</w:t>
      </w:r>
    </w:p>
    <w:p w14:paraId="47FB756E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2- تحديد جوانب القوة وجوانب التحسين وربطها بخطة التحسين.</w:t>
      </w:r>
    </w:p>
    <w:p w14:paraId="447DA56E" w14:textId="5A35DDF6" w:rsidR="0034120D" w:rsidRPr="00B54873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المكاسب التعليمية:</w:t>
      </w:r>
    </w:p>
    <w:p w14:paraId="23403C89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1- الإشادة بإيجابيات المدرسة الواردة في تقرير التقويم الذاتي، ومنها: وضوح الخطة التشغيلية للمدرسة وارتباطها برؤيتها ورسالتها، وتشكيل لجنة التميز وتوزيع المهام على أعضائها.</w:t>
      </w:r>
    </w:p>
    <w:p w14:paraId="725F29DC" w14:textId="77777777" w:rsidR="0034120D" w:rsidRPr="00B54873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2- الإشادة بإيجابيات المدرسة في الانضباط المدرسي وتوفر بيئة مدرسية آمنة ومحفزة على التعلم.</w:t>
      </w:r>
    </w:p>
    <w:p w14:paraId="47D5D1CF" w14:textId="1429B698" w:rsidR="0034120D" w:rsidRDefault="0034120D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 w:rsidRPr="00B54873">
        <w:rPr>
          <w:rFonts w:ascii="Sakkal Majalla" w:hAnsi="Sakkal Majalla" w:cs="Sakkal Majalla"/>
          <w:sz w:val="28"/>
          <w:szCs w:val="28"/>
          <w:rtl/>
        </w:rPr>
        <w:t>3- معرفة جوانب التحسين ذات الأولوية المؤثرة في نواتج التعلم.</w:t>
      </w:r>
    </w:p>
    <w:p w14:paraId="1F4EB180" w14:textId="5B8D82B9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التوصيات:</w:t>
      </w:r>
    </w:p>
    <w:p w14:paraId="5EDCD643" w14:textId="573D25C6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1- الاطلاع على نموذج التوصيات المرفق بالمحضر والعمل بما ورد فيه.</w:t>
      </w:r>
    </w:p>
    <w:p w14:paraId="5FDF03E1" w14:textId="47DBC8EF" w:rsidR="001764B9" w:rsidRDefault="001764B9" w:rsidP="001764B9">
      <w:pPr>
        <w:tabs>
          <w:tab w:val="left" w:pos="968"/>
        </w:tabs>
        <w:spacing w:after="0"/>
        <w:jc w:val="both"/>
        <w:rPr>
          <w:rFonts w:ascii="Sakkal Majalla" w:hAnsi="Sakkal Majalla" w:cs="Sakkal Majalla"/>
          <w:sz w:val="28"/>
          <w:szCs w:val="28"/>
          <w:rtl/>
        </w:rPr>
      </w:pPr>
      <w:r>
        <w:rPr>
          <w:rFonts w:ascii="Sakkal Majalla" w:hAnsi="Sakkal Majalla" w:cs="Sakkal Majalla" w:hint="cs"/>
          <w:sz w:val="28"/>
          <w:szCs w:val="28"/>
          <w:rtl/>
        </w:rPr>
        <w:t>2- تضمين التوصيات في خطة التحسين ومتابعة تنفيذها أسبوعيًا من قبل لجنة التميز.</w:t>
      </w: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569"/>
        <w:gridCol w:w="3118"/>
        <w:gridCol w:w="1694"/>
        <w:gridCol w:w="574"/>
        <w:gridCol w:w="3119"/>
        <w:gridCol w:w="1689"/>
      </w:tblGrid>
      <w:tr w:rsidR="00B54873" w:rsidRPr="001764B9" w14:paraId="34BAE062" w14:textId="77777777" w:rsidTr="001764B9">
        <w:tc>
          <w:tcPr>
            <w:tcW w:w="569" w:type="dxa"/>
            <w:vAlign w:val="center"/>
          </w:tcPr>
          <w:p w14:paraId="70DED9D3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</w:t>
            </w:r>
          </w:p>
        </w:tc>
        <w:tc>
          <w:tcPr>
            <w:tcW w:w="3118" w:type="dxa"/>
            <w:vAlign w:val="center"/>
          </w:tcPr>
          <w:p w14:paraId="30575583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الاسم</w:t>
            </w:r>
          </w:p>
        </w:tc>
        <w:tc>
          <w:tcPr>
            <w:tcW w:w="1694" w:type="dxa"/>
            <w:vAlign w:val="center"/>
          </w:tcPr>
          <w:p w14:paraId="21783EC2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التوقيع</w:t>
            </w:r>
          </w:p>
        </w:tc>
        <w:tc>
          <w:tcPr>
            <w:tcW w:w="574" w:type="dxa"/>
            <w:vAlign w:val="center"/>
          </w:tcPr>
          <w:p w14:paraId="1D0C6CD9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</w:t>
            </w:r>
          </w:p>
        </w:tc>
        <w:tc>
          <w:tcPr>
            <w:tcW w:w="3119" w:type="dxa"/>
            <w:vAlign w:val="center"/>
          </w:tcPr>
          <w:p w14:paraId="00B8888B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الاسم</w:t>
            </w:r>
          </w:p>
        </w:tc>
        <w:tc>
          <w:tcPr>
            <w:tcW w:w="1689" w:type="dxa"/>
            <w:vAlign w:val="center"/>
          </w:tcPr>
          <w:p w14:paraId="425AE974" w14:textId="77777777" w:rsidR="00B54873" w:rsidRPr="001764B9" w:rsidRDefault="00B54873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التوقيع</w:t>
            </w:r>
          </w:p>
        </w:tc>
      </w:tr>
      <w:tr w:rsidR="00FA4195" w:rsidRPr="001764B9" w14:paraId="30F82D77" w14:textId="77777777" w:rsidTr="001764B9">
        <w:tc>
          <w:tcPr>
            <w:tcW w:w="569" w:type="dxa"/>
            <w:vAlign w:val="center"/>
          </w:tcPr>
          <w:p w14:paraId="003EDB5C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1</w:t>
            </w:r>
          </w:p>
        </w:tc>
        <w:tc>
          <w:tcPr>
            <w:tcW w:w="3118" w:type="dxa"/>
            <w:vAlign w:val="center"/>
          </w:tcPr>
          <w:p w14:paraId="0671FE0A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5E2B8027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45E03B0F" w14:textId="4C2159B5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6</w:t>
            </w:r>
          </w:p>
        </w:tc>
        <w:tc>
          <w:tcPr>
            <w:tcW w:w="3119" w:type="dxa"/>
            <w:vAlign w:val="center"/>
          </w:tcPr>
          <w:p w14:paraId="46468ECF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1BE1654E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FA4195" w:rsidRPr="001764B9" w14:paraId="1BDE2E0B" w14:textId="77777777" w:rsidTr="001764B9">
        <w:tc>
          <w:tcPr>
            <w:tcW w:w="569" w:type="dxa"/>
            <w:vAlign w:val="center"/>
          </w:tcPr>
          <w:p w14:paraId="3BF4F6B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2</w:t>
            </w:r>
          </w:p>
        </w:tc>
        <w:tc>
          <w:tcPr>
            <w:tcW w:w="3118" w:type="dxa"/>
            <w:vAlign w:val="center"/>
          </w:tcPr>
          <w:p w14:paraId="3FA88A37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3FCB366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71F1C4E8" w14:textId="367B4F58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7</w:t>
            </w:r>
          </w:p>
        </w:tc>
        <w:tc>
          <w:tcPr>
            <w:tcW w:w="3119" w:type="dxa"/>
            <w:vAlign w:val="center"/>
          </w:tcPr>
          <w:p w14:paraId="631BF5C9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42B10373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FA4195" w:rsidRPr="001764B9" w14:paraId="621B4DC6" w14:textId="77777777" w:rsidTr="001764B9">
        <w:tc>
          <w:tcPr>
            <w:tcW w:w="569" w:type="dxa"/>
            <w:vAlign w:val="center"/>
          </w:tcPr>
          <w:p w14:paraId="3599189D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3</w:t>
            </w:r>
          </w:p>
        </w:tc>
        <w:tc>
          <w:tcPr>
            <w:tcW w:w="3118" w:type="dxa"/>
            <w:vAlign w:val="center"/>
          </w:tcPr>
          <w:p w14:paraId="4D5216DA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61437E89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755A49B3" w14:textId="339FAD99" w:rsidR="00FA4195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8</w:t>
            </w:r>
          </w:p>
        </w:tc>
        <w:tc>
          <w:tcPr>
            <w:tcW w:w="3119" w:type="dxa"/>
            <w:vAlign w:val="center"/>
          </w:tcPr>
          <w:p w14:paraId="23CA4281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216606B0" w14:textId="77777777" w:rsidR="00FA4195" w:rsidRPr="001764B9" w:rsidRDefault="00FA4195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1764B9" w:rsidRPr="001764B9" w14:paraId="35B22AEF" w14:textId="77777777" w:rsidTr="001764B9">
        <w:tc>
          <w:tcPr>
            <w:tcW w:w="569" w:type="dxa"/>
            <w:vAlign w:val="center"/>
          </w:tcPr>
          <w:p w14:paraId="1DF52C27" w14:textId="093E7D31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4</w:t>
            </w:r>
          </w:p>
        </w:tc>
        <w:tc>
          <w:tcPr>
            <w:tcW w:w="3118" w:type="dxa"/>
            <w:vAlign w:val="center"/>
          </w:tcPr>
          <w:p w14:paraId="61ABA6BD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112880F2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59E7870C" w14:textId="0FD39D21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9</w:t>
            </w:r>
          </w:p>
        </w:tc>
        <w:tc>
          <w:tcPr>
            <w:tcW w:w="3119" w:type="dxa"/>
            <w:vAlign w:val="center"/>
          </w:tcPr>
          <w:p w14:paraId="2234CDF9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5ECE9189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  <w:tr w:rsidR="001764B9" w:rsidRPr="001764B9" w14:paraId="5332D923" w14:textId="77777777" w:rsidTr="001764B9">
        <w:tc>
          <w:tcPr>
            <w:tcW w:w="569" w:type="dxa"/>
            <w:vAlign w:val="center"/>
          </w:tcPr>
          <w:p w14:paraId="0F25D776" w14:textId="3D55831D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5</w:t>
            </w:r>
          </w:p>
        </w:tc>
        <w:tc>
          <w:tcPr>
            <w:tcW w:w="3118" w:type="dxa"/>
            <w:vAlign w:val="center"/>
          </w:tcPr>
          <w:p w14:paraId="39C78C08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94" w:type="dxa"/>
            <w:vAlign w:val="center"/>
          </w:tcPr>
          <w:p w14:paraId="3753D14B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574" w:type="dxa"/>
            <w:vAlign w:val="center"/>
          </w:tcPr>
          <w:p w14:paraId="2591018A" w14:textId="58E70A7B" w:rsid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 w:hint="cs"/>
                <w:rtl/>
              </w:rPr>
            </w:pPr>
            <w:r>
              <w:rPr>
                <w:rFonts w:ascii="Sakkal Majalla" w:hAnsi="Sakkal Majalla" w:cs="Sakkal Majalla" w:hint="cs"/>
                <w:rtl/>
              </w:rPr>
              <w:t>10</w:t>
            </w:r>
            <w:bookmarkStart w:id="1" w:name="_GoBack"/>
            <w:bookmarkEnd w:id="1"/>
          </w:p>
        </w:tc>
        <w:tc>
          <w:tcPr>
            <w:tcW w:w="3119" w:type="dxa"/>
            <w:vAlign w:val="center"/>
          </w:tcPr>
          <w:p w14:paraId="46F4D610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  <w:tc>
          <w:tcPr>
            <w:tcW w:w="1689" w:type="dxa"/>
            <w:vAlign w:val="center"/>
          </w:tcPr>
          <w:p w14:paraId="39C4EFDE" w14:textId="77777777" w:rsidR="001764B9" w:rsidRPr="001764B9" w:rsidRDefault="001764B9" w:rsidP="001764B9">
            <w:pPr>
              <w:tabs>
                <w:tab w:val="left" w:pos="968"/>
              </w:tabs>
              <w:spacing w:after="0"/>
              <w:jc w:val="center"/>
              <w:rPr>
                <w:rFonts w:ascii="Sakkal Majalla" w:hAnsi="Sakkal Majalla" w:cs="Sakkal Majalla"/>
                <w:rtl/>
              </w:rPr>
            </w:pPr>
          </w:p>
        </w:tc>
      </w:tr>
    </w:tbl>
    <w:p w14:paraId="6EBB4C19" w14:textId="77777777" w:rsidR="0034120D" w:rsidRPr="001764B9" w:rsidRDefault="0034120D" w:rsidP="00047E28">
      <w:pPr>
        <w:tabs>
          <w:tab w:val="left" w:pos="968"/>
        </w:tabs>
        <w:jc w:val="both"/>
        <w:rPr>
          <w:rFonts w:ascii="Sakkal Majalla" w:hAnsi="Sakkal Majalla" w:cs="Sakkal Majalla"/>
          <w:sz w:val="2"/>
          <w:szCs w:val="2"/>
          <w:rtl/>
        </w:rPr>
      </w:pPr>
    </w:p>
    <w:tbl>
      <w:tblPr>
        <w:tblStyle w:val="a7"/>
        <w:bidiVisual/>
        <w:tblW w:w="0" w:type="auto"/>
        <w:tblLook w:val="04A0" w:firstRow="1" w:lastRow="0" w:firstColumn="1" w:lastColumn="0" w:noHBand="0" w:noVBand="1"/>
      </w:tblPr>
      <w:tblGrid>
        <w:gridCol w:w="1561"/>
        <w:gridCol w:w="3820"/>
        <w:gridCol w:w="1708"/>
        <w:gridCol w:w="3674"/>
      </w:tblGrid>
      <w:tr w:rsidR="00B54873" w:rsidRPr="001764B9" w14:paraId="1B591AA3" w14:textId="77777777" w:rsidTr="004E535B">
        <w:tc>
          <w:tcPr>
            <w:tcW w:w="1561" w:type="dxa"/>
          </w:tcPr>
          <w:p w14:paraId="226342C9" w14:textId="2B034E79" w:rsidR="00B54873" w:rsidRPr="001764B9" w:rsidRDefault="004E535B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rtl/>
              </w:rPr>
            </w:pPr>
            <w:r w:rsidRPr="001764B9">
              <w:rPr>
                <w:rFonts w:ascii="Sakkal Majalla" w:hAnsi="Sakkal Majalla" w:cs="Sakkal Majalla"/>
                <w:rtl/>
              </w:rPr>
              <w:t>مدير</w:t>
            </w:r>
            <w:r w:rsidRPr="001764B9">
              <w:rPr>
                <w:rFonts w:ascii="Sakkal Majalla" w:hAnsi="Sakkal Majalla" w:cs="Sakkal Majalla" w:hint="cs"/>
                <w:rtl/>
              </w:rPr>
              <w:t>/ة</w:t>
            </w:r>
            <w:r w:rsidRPr="001764B9">
              <w:rPr>
                <w:rFonts w:ascii="Sakkal Majalla" w:hAnsi="Sakkal Majalla" w:cs="Sakkal Majalla"/>
                <w:rtl/>
              </w:rPr>
              <w:t xml:space="preserve"> المدرسة</w:t>
            </w:r>
          </w:p>
        </w:tc>
        <w:tc>
          <w:tcPr>
            <w:tcW w:w="3820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6"/>
                <w:szCs w:val="26"/>
                <w:rtl/>
              </w:rPr>
            </w:r>
          </w:p>
        </w:tc>
        <w:tc>
          <w:tcPr>
            <w:tcW w:w="1708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/>
                <w:sz w:val="26"/>
                <w:szCs w:val="26"/>
                <w:bCs/>
                <w:rtl/>
              </w:rPr>
              <w:t>مشرف دعم التميز المدرسي</w:t>
            </w:r>
          </w:p>
        </w:tc>
        <w:tc>
          <w:tcPr>
            <w:tcW w:w="3674" w:type="dxa"/>
          </w:tcPr>
          <w:p>
            <w:pPr>
              <w:bidi/>
              <w:jc w:val="right"/>
            </w:pPr>
            <w:r/>
            <w:r>
              <w:rPr>
                <w:rFonts w:ascii="Sakkal Majalla" w:hAnsi="Sakkal Majalla" w:cs="Sakkal Majalla" w:eastAsia="Sakkal Majalla"/>
                <w:b w:val="0"/>
                <w:sz w:val="26"/>
                <w:szCs w:val="26"/>
                <w:rtl/>
              </w:rPr>
              <w:t>جابر بن عبدالله أحمد آل الغبشه</w:t>
            </w:r>
          </w:p>
        </w:tc>
      </w:tr>
      <w:tr w:rsidR="00B54873" w:rsidRPr="00B54873" w14:paraId="4CF60FDC" w14:textId="77777777" w:rsidTr="004E535B">
        <w:tc>
          <w:tcPr>
            <w:tcW w:w="1561" w:type="dxa"/>
          </w:tcPr>
          <w:p w14:paraId="445F9D2E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54873">
              <w:rPr>
                <w:rFonts w:ascii="Sakkal Majalla" w:hAnsi="Sakkal Majalla" w:cs="Sakkal Majalla"/>
                <w:sz w:val="24"/>
                <w:szCs w:val="24"/>
                <w:rtl/>
              </w:rPr>
              <w:t xml:space="preserve">التوقيع </w:t>
            </w:r>
          </w:p>
        </w:tc>
        <w:tc>
          <w:tcPr>
            <w:tcW w:w="3820" w:type="dxa"/>
          </w:tcPr>
          <w:p w14:paraId="231DCFDE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  <w:tc>
          <w:tcPr>
            <w:tcW w:w="1708" w:type="dxa"/>
          </w:tcPr>
          <w:p w14:paraId="49BC4F8A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  <w:r w:rsidRPr="00B54873">
              <w:rPr>
                <w:rFonts w:ascii="Sakkal Majalla" w:hAnsi="Sakkal Majalla" w:cs="Sakkal Majalla"/>
                <w:sz w:val="24"/>
                <w:szCs w:val="24"/>
                <w:rtl/>
              </w:rPr>
              <w:t>التوقيع</w:t>
            </w:r>
          </w:p>
        </w:tc>
        <w:tc>
          <w:tcPr>
            <w:tcW w:w="3674" w:type="dxa"/>
          </w:tcPr>
          <w:p w14:paraId="58443D71" w14:textId="77777777" w:rsidR="00B54873" w:rsidRPr="00B54873" w:rsidRDefault="00B54873" w:rsidP="00047E28">
            <w:pPr>
              <w:tabs>
                <w:tab w:val="left" w:pos="968"/>
              </w:tabs>
              <w:jc w:val="both"/>
              <w:rPr>
                <w:rFonts w:ascii="Sakkal Majalla" w:hAnsi="Sakkal Majalla" w:cs="Sakkal Majalla"/>
                <w:sz w:val="24"/>
                <w:szCs w:val="24"/>
                <w:rtl/>
              </w:rPr>
            </w:pPr>
          </w:p>
        </w:tc>
      </w:tr>
    </w:tbl>
    <w:p w14:paraId="16CB55C6" w14:textId="77777777" w:rsidR="009658E0" w:rsidRPr="009658E0" w:rsidRDefault="009658E0" w:rsidP="009658E0">
      <w:pPr>
        <w:rPr>
          <w:rtl/>
        </w:rPr>
      </w:pPr>
    </w:p>
    <w:sectPr w:rsidR="009658E0" w:rsidRPr="009658E0" w:rsidSect="00DE0760">
      <w:headerReference w:type="default" r:id="rId8"/>
      <w:footerReference w:type="default" r:id="rId9"/>
      <w:pgSz w:w="11906" w:h="16838"/>
      <w:pgMar w:top="2268" w:right="424" w:bottom="992" w:left="709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3F85915" w14:textId="77777777" w:rsidR="00BF3E04" w:rsidRDefault="00BF3E04" w:rsidP="009A25D8">
      <w:pPr>
        <w:spacing w:after="0" w:line="240" w:lineRule="auto"/>
      </w:pPr>
      <w:r>
        <w:separator/>
      </w:r>
    </w:p>
  </w:endnote>
  <w:endnote w:type="continuationSeparator" w:id="0">
    <w:p w14:paraId="6B92D2C2" w14:textId="77777777" w:rsidR="00BF3E04" w:rsidRDefault="00BF3E04" w:rsidP="009A2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Yu Gothic UI Semilight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GE SS Unique Light">
    <w:altName w:val="Sakkal Majalla"/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tl/>
      </w:rPr>
      <w:id w:val="-1269223131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142112246"/>
          <w:docPartObj>
            <w:docPartGallery w:val="Page Numbers (Top of Page)"/>
            <w:docPartUnique/>
          </w:docPartObj>
        </w:sdtPr>
        <w:sdtEndPr/>
        <w:sdtContent>
          <w:p w14:paraId="501A9F8F" w14:textId="77777777" w:rsidR="005B4993" w:rsidRDefault="005B4993" w:rsidP="003F742A">
            <w:pPr>
              <w:pStyle w:val="a4"/>
              <w:jc w:val="center"/>
            </w:pPr>
            <w:r w:rsidRPr="003F742A">
              <w:rPr>
                <w:b/>
                <w:bCs/>
                <w:sz w:val="14"/>
                <w:szCs w:val="14"/>
              </w:rPr>
              <w:fldChar w:fldCharType="begin"/>
            </w:r>
            <w:r w:rsidRPr="003F742A">
              <w:rPr>
                <w:b/>
                <w:bCs/>
                <w:sz w:val="14"/>
                <w:szCs w:val="14"/>
              </w:rPr>
              <w:instrText>PAGE</w:instrText>
            </w:r>
            <w:r w:rsidRPr="003F742A">
              <w:rPr>
                <w:b/>
                <w:bCs/>
                <w:sz w:val="14"/>
                <w:szCs w:val="14"/>
              </w:rPr>
              <w:fldChar w:fldCharType="separate"/>
            </w:r>
            <w:r w:rsidR="00931C71">
              <w:rPr>
                <w:b/>
                <w:bCs/>
                <w:noProof/>
                <w:sz w:val="14"/>
                <w:szCs w:val="14"/>
                <w:rtl/>
              </w:rPr>
              <w:t>1</w:t>
            </w:r>
            <w:r w:rsidRPr="003F742A">
              <w:rPr>
                <w:b/>
                <w:bCs/>
                <w:sz w:val="14"/>
                <w:szCs w:val="14"/>
              </w:rPr>
              <w:fldChar w:fldCharType="end"/>
            </w:r>
            <w:r w:rsidRPr="003F742A">
              <w:rPr>
                <w:sz w:val="14"/>
                <w:szCs w:val="14"/>
                <w:rtl/>
                <w:lang w:val="ar-SA"/>
              </w:rPr>
              <w:t xml:space="preserve"> من </w:t>
            </w:r>
            <w:r w:rsidRPr="003F742A">
              <w:rPr>
                <w:b/>
                <w:bCs/>
                <w:sz w:val="14"/>
                <w:szCs w:val="14"/>
              </w:rPr>
              <w:fldChar w:fldCharType="begin"/>
            </w:r>
            <w:r w:rsidRPr="003F742A">
              <w:rPr>
                <w:b/>
                <w:bCs/>
                <w:sz w:val="14"/>
                <w:szCs w:val="14"/>
              </w:rPr>
              <w:instrText>NUMPAGES</w:instrText>
            </w:r>
            <w:r w:rsidRPr="003F742A">
              <w:rPr>
                <w:b/>
                <w:bCs/>
                <w:sz w:val="14"/>
                <w:szCs w:val="14"/>
              </w:rPr>
              <w:fldChar w:fldCharType="separate"/>
            </w:r>
            <w:r w:rsidR="00931C71">
              <w:rPr>
                <w:b/>
                <w:bCs/>
                <w:noProof/>
                <w:sz w:val="14"/>
                <w:szCs w:val="14"/>
                <w:rtl/>
              </w:rPr>
              <w:t>1</w:t>
            </w:r>
            <w:r w:rsidRPr="003F742A">
              <w:rPr>
                <w:b/>
                <w:bCs/>
                <w:sz w:val="14"/>
                <w:szCs w:val="14"/>
              </w:rPr>
              <w:fldChar w:fldCharType="end"/>
            </w:r>
          </w:p>
        </w:sdtContent>
      </w:sdt>
    </w:sdtContent>
  </w:sdt>
  <w:p w14:paraId="28681667" w14:textId="77777777" w:rsidR="005B4993" w:rsidRDefault="005B4993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6D965725" wp14:editId="3B9A1962">
              <wp:simplePos x="0" y="0"/>
              <wp:positionH relativeFrom="margin">
                <wp:posOffset>-55245</wp:posOffset>
              </wp:positionH>
              <wp:positionV relativeFrom="paragraph">
                <wp:posOffset>114300</wp:posOffset>
              </wp:positionV>
              <wp:extent cx="6915150" cy="304800"/>
              <wp:effectExtent l="0" t="0" r="0" b="0"/>
              <wp:wrapNone/>
              <wp:docPr id="21" name="مربع نص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15150" cy="304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3BAD261" w14:textId="77777777" w:rsidR="005B4993" w:rsidRPr="00E724E2" w:rsidRDefault="005B4993" w:rsidP="003F742A">
                          <w:pPr>
                            <w:spacing w:after="0" w:line="240" w:lineRule="auto"/>
                            <w:jc w:val="center"/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</w:pP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 xml:space="preserve">الشؤون التعليمية ـ إدارة أداء التعليم ـ قسم الإشراف التربوي ـ أبها ـ طريق الملك فهد ــ العنوان الوطني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ABDC</w:t>
                          </w:r>
                          <w:proofErr w:type="gramStart"/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3146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0000"/>
                              <w:sz w:val="18"/>
                              <w:szCs w:val="18"/>
                              <w:rtl/>
                            </w:rPr>
                            <w:t xml:space="preserve"> 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>ــ</w:t>
                          </w:r>
                          <w:proofErr w:type="gramEnd"/>
                          <w:r w:rsidRPr="00E724E2">
                            <w:rPr>
                              <w:rFonts w:ascii="Yu Gothic UI Semilight" w:eastAsia="Yu Gothic UI Semilight" w:hAnsi="Yu Gothic UI Semilight" w:cs="AL-Mohanad Bold" w:hint="cs"/>
                              <w:color w:val="006666"/>
                              <w:sz w:val="18"/>
                              <w:szCs w:val="18"/>
                              <w:rtl/>
                            </w:rPr>
                            <w:t xml:space="preserve"> البريد الرسمي </w:t>
                          </w:r>
                          <w:r w:rsidRPr="00E724E2">
                            <w:rPr>
                              <w:rFonts w:ascii="Yu Gothic UI Semilight" w:eastAsia="Yu Gothic UI Semilight" w:hAnsi="Yu Gothic UI Semilight" w:cs="AL-Mohanad Bold"/>
                              <w:color w:val="006666"/>
                              <w:sz w:val="18"/>
                              <w:szCs w:val="18"/>
                            </w:rPr>
                            <w:t>ASR-ED-012@MOE.GOV.SA</w:t>
                          </w:r>
                        </w:p>
                        <w:p w14:paraId="2125910E" w14:textId="77777777" w:rsidR="005B4993" w:rsidRPr="003F742A" w:rsidRDefault="005B4993" w:rsidP="00DE4782">
                          <w:pPr>
                            <w:jc w:val="center"/>
                            <w:rPr>
                              <w:rFonts w:cs="GE SS Unique Light"/>
                              <w:color w:val="008A76"/>
                              <w:sz w:val="14"/>
                              <w:szCs w:val="14"/>
                              <w:rtl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65725" id="_x0000_t202" coordsize="21600,21600" o:spt="202" path="m,l,21600r21600,l21600,xe">
              <v:stroke joinstyle="miter"/>
              <v:path gradientshapeok="t" o:connecttype="rect"/>
            </v:shapetype>
            <v:shape id="مربع نص 21" o:spid="_x0000_s1029" type="#_x0000_t202" style="position:absolute;left:0;text-align:left;margin-left:-4.35pt;margin-top:9pt;width:544.5pt;height:24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" filled="f" stroked="f" strokeweight=".5pt">
              <v:textbox>
                <w:txbxContent>
                  <w:p w14:paraId="33BAD261" w14:textId="77777777" w:rsidR="005B4993" w:rsidRPr="00E724E2" w:rsidRDefault="005B4993" w:rsidP="003F742A">
                    <w:pPr>
                      <w:spacing w:after="0" w:line="240" w:lineRule="auto"/>
                      <w:jc w:val="center"/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</w:pP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 xml:space="preserve">الشؤون التعليمية ـ إدارة أداء التعليم ـ قسم الإشراف التربوي ـ أبها ـ طريق الملك فهد ــ العنوان الوطني </w:t>
                    </w:r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ABDC</w:t>
                    </w:r>
                    <w:proofErr w:type="gramStart"/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3146</w:t>
                    </w: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0000"/>
                        <w:sz w:val="18"/>
                        <w:szCs w:val="18"/>
                        <w:rtl/>
                      </w:rPr>
                      <w:t xml:space="preserve">  </w:t>
                    </w:r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>ــ</w:t>
                    </w:r>
                    <w:proofErr w:type="gramEnd"/>
                    <w:r w:rsidRPr="00E724E2">
                      <w:rPr>
                        <w:rFonts w:ascii="Yu Gothic UI Semilight" w:eastAsia="Yu Gothic UI Semilight" w:hAnsi="Yu Gothic UI Semilight" w:cs="AL-Mohanad Bold" w:hint="cs"/>
                        <w:color w:val="006666"/>
                        <w:sz w:val="18"/>
                        <w:szCs w:val="18"/>
                        <w:rtl/>
                      </w:rPr>
                      <w:t xml:space="preserve"> البريد الرسمي </w:t>
                    </w:r>
                    <w:r w:rsidRPr="00E724E2">
                      <w:rPr>
                        <w:rFonts w:ascii="Yu Gothic UI Semilight" w:eastAsia="Yu Gothic UI Semilight" w:hAnsi="Yu Gothic UI Semilight" w:cs="AL-Mohanad Bold"/>
                        <w:color w:val="006666"/>
                        <w:sz w:val="18"/>
                        <w:szCs w:val="18"/>
                      </w:rPr>
                      <w:t>ASR-ED-012@MOE.GOV.SA</w:t>
                    </w:r>
                  </w:p>
                  <w:p w14:paraId="2125910E" w14:textId="77777777" w:rsidR="005B4993" w:rsidRPr="003F742A" w:rsidRDefault="005B4993" w:rsidP="00DE4782">
                    <w:pPr>
                      <w:jc w:val="center"/>
                      <w:rPr>
                        <w:rFonts w:cs="GE SS Unique Light"/>
                        <w:color w:val="008A76"/>
                        <w:sz w:val="14"/>
                        <w:szCs w:val="14"/>
                        <w:rtl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DAF8405" w14:textId="77777777" w:rsidR="00BF3E04" w:rsidRDefault="00BF3E04" w:rsidP="009A25D8">
      <w:pPr>
        <w:spacing w:after="0" w:line="240" w:lineRule="auto"/>
      </w:pPr>
      <w:r>
        <w:separator/>
      </w:r>
    </w:p>
  </w:footnote>
  <w:footnote w:type="continuationSeparator" w:id="0">
    <w:p w14:paraId="171CE905" w14:textId="77777777" w:rsidR="00BF3E04" w:rsidRDefault="00BF3E04" w:rsidP="009A25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AB75E4" w14:textId="77777777" w:rsidR="005B4993" w:rsidRPr="009A25D8" w:rsidRDefault="005B4993" w:rsidP="009A25D8">
    <w:pPr>
      <w:pStyle w:val="a3"/>
      <w:rPr>
        <w:rtl/>
      </w:rPr>
    </w:pPr>
    <w:r w:rsidRPr="00C925A5">
      <w:rPr>
        <w:noProof/>
      </w:rPr>
      <mc:AlternateContent>
        <mc:Choice Requires="wps">
          <w:drawing>
            <wp:anchor distT="0" distB="0" distL="114300" distR="114300" simplePos="0" relativeHeight="251665920" behindDoc="0" locked="0" layoutInCell="1" allowOverlap="1" wp14:anchorId="4455D0F9" wp14:editId="2B3EC9CF">
              <wp:simplePos x="0" y="0"/>
              <wp:positionH relativeFrom="column">
                <wp:posOffset>4758309</wp:posOffset>
              </wp:positionH>
              <wp:positionV relativeFrom="paragraph">
                <wp:posOffset>318135</wp:posOffset>
              </wp:positionV>
              <wp:extent cx="2235200" cy="647700"/>
              <wp:effectExtent l="0" t="0" r="0" b="0"/>
              <wp:wrapNone/>
              <wp:docPr id="5" name="مستطيل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5200" cy="6477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5F3DF67F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الإدارة العامة للتعليم بمنطقة عسير</w:t>
                          </w:r>
                        </w:p>
                        <w:p w14:paraId="6726540E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 xml:space="preserve">الشؤون التعليمية </w:t>
                          </w:r>
                          <w:r w:rsidR="008C2850">
                            <w:rPr>
                              <w:rFonts w:ascii="Sakkal Majalla" w:eastAsia="Calibri" w:hAnsi="Sakkal Majalla" w:cs="Sakkal Majalla" w:hint="cs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ــــــــ</w:t>
                          </w: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ـ إدارة أداء التعليم</w:t>
                          </w:r>
                        </w:p>
                        <w:p w14:paraId="447388D5" w14:textId="77777777" w:rsidR="005B4993" w:rsidRPr="00C925A5" w:rsidRDefault="005B4993" w:rsidP="00C925A5">
                          <w:pPr>
                            <w:pStyle w:val="a8"/>
                            <w:bidi/>
                            <w:spacing w:before="0" w:beforeAutospacing="0" w:after="0" w:afterAutospacing="0"/>
                            <w:jc w:val="center"/>
                            <w:rPr>
                              <w:rFonts w:ascii="Sakkal Majalla" w:hAnsi="Sakkal Majalla" w:cs="Sakkal Majalla"/>
                              <w:b/>
                              <w:bCs/>
                              <w:color w:val="009682"/>
                              <w:rtl/>
                            </w:rPr>
                          </w:pPr>
                          <w:r w:rsidRPr="00C925A5">
                            <w:rPr>
                              <w:rFonts w:ascii="Sakkal Majalla" w:eastAsia="Calibri" w:hAnsi="Sakkal Majalla" w:cs="Sakkal Majalla"/>
                              <w:b/>
                              <w:bCs/>
                              <w:color w:val="009682"/>
                              <w:sz w:val="22"/>
                              <w:szCs w:val="22"/>
                              <w:rtl/>
                            </w:rPr>
                            <w:t>قسم الإشراف التربوي</w:t>
                          </w:r>
                        </w:p>
                      </w:txbxContent>
                    </wps:txbx>
                    <wps:bodyPr rot="0" spcFirstLastPara="0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455D0F9" id="مستطيل 4" o:spid="_x0000_s1027" style="position:absolute;left:0;text-align:left;margin-left:374.65pt;margin-top:25.05pt;width:176pt;height:5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" fillcolor="window" stroked="f" strokeweight="1pt">
              <v:textbox>
                <w:txbxContent>
                  <w:p w14:paraId="5F3DF67F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الإدارة العامة للتعليم بمنطقة عسير</w:t>
                    </w:r>
                  </w:p>
                  <w:p w14:paraId="6726540E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 xml:space="preserve">الشؤون التعليمية </w:t>
                    </w:r>
                    <w:r w:rsidR="008C2850">
                      <w:rPr>
                        <w:rFonts w:ascii="Sakkal Majalla" w:eastAsia="Calibri" w:hAnsi="Sakkal Majalla" w:cs="Sakkal Majalla" w:hint="cs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ــــــــ</w:t>
                    </w: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ـ إدارة أداء التعليم</w:t>
                    </w:r>
                  </w:p>
                  <w:p w14:paraId="447388D5" w14:textId="77777777" w:rsidR="005B4993" w:rsidRPr="00C925A5" w:rsidRDefault="005B4993" w:rsidP="00C925A5">
                    <w:pPr>
                      <w:pStyle w:val="a8"/>
                      <w:bidi/>
                      <w:spacing w:before="0" w:beforeAutospacing="0" w:after="0" w:afterAutospacing="0"/>
                      <w:jc w:val="center"/>
                      <w:rPr>
                        <w:rFonts w:ascii="Sakkal Majalla" w:hAnsi="Sakkal Majalla" w:cs="Sakkal Majalla"/>
                        <w:b/>
                        <w:bCs/>
                        <w:color w:val="009682"/>
                        <w:rtl/>
                      </w:rPr>
                    </w:pPr>
                    <w:r w:rsidRPr="00C925A5">
                      <w:rPr>
                        <w:rFonts w:ascii="Sakkal Majalla" w:eastAsia="Calibri" w:hAnsi="Sakkal Majalla" w:cs="Sakkal Majalla"/>
                        <w:b/>
                        <w:bCs/>
                        <w:color w:val="009682"/>
                        <w:sz w:val="22"/>
                        <w:szCs w:val="22"/>
                        <w:rtl/>
                      </w:rPr>
                      <w:t>قسم الإشراف التربوي</w:t>
                    </w:r>
                  </w:p>
                </w:txbxContent>
              </v:textbox>
            </v:rect>
          </w:pict>
        </mc:Fallback>
      </mc:AlternateContent>
    </w:r>
    <w:r w:rsidRPr="003F742A">
      <w:rPr>
        <w:rFonts w:eastAsia="Times New Roman"/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2D0CC83" wp14:editId="3F428DEA">
              <wp:simplePos x="0" y="0"/>
              <wp:positionH relativeFrom="margin">
                <wp:posOffset>14605</wp:posOffset>
              </wp:positionH>
              <wp:positionV relativeFrom="paragraph">
                <wp:posOffset>-354965</wp:posOffset>
              </wp:positionV>
              <wp:extent cx="6826250" cy="1155700"/>
              <wp:effectExtent l="0" t="0" r="0" b="6350"/>
              <wp:wrapNone/>
              <wp:docPr id="2" name="مستطيل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26250" cy="1155700"/>
                      </a:xfrm>
                      <a:prstGeom prst="rect">
                        <a:avLst/>
                      </a:prstGeom>
                      <a:blipFill dpi="0"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a:blip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txbx>
                      <w:txbxContent>
                        <w:p w14:paraId="22D9C1D4" w14:textId="77777777" w:rsidR="005B4993" w:rsidRPr="00F60B7B" w:rsidRDefault="005B4993" w:rsidP="00F60B7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2D0CC83" id="مستطيل 3" o:spid="_x0000_s1028" style="position:absolute;left:0;text-align:left;margin-left:1.15pt;margin-top:-27.95pt;width:537.5pt;height:91pt;z-index:251663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/9D7+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/9H7+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/9L7+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/9P7+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Vrusal5CFUbkk0AxQTTasGAZTUHcEYpb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v8A/9T7+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/9L7+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//T+/m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v/&#10;1Pv5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//1fv5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WiAeuKKbxS7FXYq7FXYq7FXYq+Hv+cgPz917&#10;yhrv+F/KTJAIkDyyOgYknsAR0+nN12f2fHMOKT4d/wAEL/ggarszU/ltL6a3JIu/IbPbPyB/M68/&#10;M7QJNS1lAt7bTtBIygBXoAagAADr0zD1+mGCdB7b/gf+1OTt/SnJlFTjLhNddgbqhXPk91zBe7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eJ/mR+RPl78yruPV9UVor1AEMiMw5KOxAIH05l4NZPCKDxXtH7CaPtzIMuUHiG1gkbfAhnXkb&#10;yJpX5e6aNC8uxGODkXarFizHuSSTlWfPLMbk7zsPsLB2Ph8HAKHPvJPebZllLu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//0Pv5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HYvN+hT6vJ5Ph1OyfXYoxLJYLcRm5VCK8jFXmBS&#10;hrTuPEZLhNX0aBqsZn4YkOIb8Njir3c2RZFvdirsVdirsVdirsVdirsVdirsVdirsVdirsVdirsV&#10;dir/AP/X+/m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f/1fv5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f/1vv5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f/1/v5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f/0Pv5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f/0fv5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" stroked="f" strokeweight="2pt">
              <v:fill r:id="rId2" o:title="" recolor="t" rotate="t" type="frame"/>
              <v:textbox>
                <w:txbxContent>
                  <w:p w14:paraId="22D9C1D4" w14:textId="77777777" w:rsidR="005B4993" w:rsidRPr="00F60B7B" w:rsidRDefault="005B4993" w:rsidP="00F60B7B">
                    <w:pPr>
                      <w:jc w:val="center"/>
                    </w:pPr>
                  </w:p>
                </w:txbxContent>
              </v:textbox>
              <w10:wrap anchorx="margin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774B190E" wp14:editId="170D2021">
              <wp:simplePos x="0" y="0"/>
              <wp:positionH relativeFrom="column">
                <wp:posOffset>-4445</wp:posOffset>
              </wp:positionH>
              <wp:positionV relativeFrom="paragraph">
                <wp:posOffset>991235</wp:posOffset>
              </wp:positionV>
              <wp:extent cx="6889750" cy="8708390"/>
              <wp:effectExtent l="0" t="0" r="25400" b="16510"/>
              <wp:wrapNone/>
              <wp:docPr id="65" name="مستطيل مستدير الزوايا 6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9750" cy="8708390"/>
                      </a:xfrm>
                      <a:prstGeom prst="roundRect">
                        <a:avLst>
                          <a:gd name="adj" fmla="val 4698"/>
                        </a:avLst>
                      </a:prstGeom>
                      <a:noFill/>
                      <a:ln w="3175" cap="flat" cmpd="sng" algn="ctr">
                        <a:solidFill>
                          <a:srgbClr val="008A76"/>
                        </a:solidFill>
                        <a:prstDash val="solid"/>
                        <a:miter lim="800000"/>
                      </a:ln>
                      <a:effectLst/>
                    </wps:spPr>
                    <wps:bodyPr rot="0" spcFirstLastPara="0" vertOverflow="overflow" horzOverflow="overflow" vert="horz" wrap="none" lIns="432000" tIns="180000" rIns="432000" bIns="720000" numCol="1" spcCol="0" rtlCol="1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30665F2" id="مستطيل مستدير الزوايا 65" o:spid="_x0000_s1026" style="position:absolute;left:0;text-align:left;margin-left:-.35pt;margin-top:78.05pt;width:542.5pt;height:685.7pt;z-index:25165977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308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" filled="f" strokecolor="#008a76" strokeweight=".25pt">
              <v:stroke joinstyle="miter"/>
              <v:textbox inset="12mm,5mm,12mm,20mm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EC2B00"/>
    <w:multiLevelType w:val="hybridMultilevel"/>
    <w:tmpl w:val="5860EF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32441"/>
    <w:multiLevelType w:val="hybridMultilevel"/>
    <w:tmpl w:val="0BFE81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345E"/>
    <w:multiLevelType w:val="hybridMultilevel"/>
    <w:tmpl w:val="93804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83BBD"/>
    <w:multiLevelType w:val="hybridMultilevel"/>
    <w:tmpl w:val="0616FD26"/>
    <w:lvl w:ilvl="0" w:tplc="6292E2CA">
      <w:numFmt w:val="bullet"/>
      <w:lvlText w:val=""/>
      <w:lvlJc w:val="left"/>
      <w:pPr>
        <w:ind w:left="720" w:hanging="360"/>
      </w:pPr>
      <w:rPr>
        <w:rFonts w:ascii="Symbol" w:eastAsia="Aptos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F0139"/>
    <w:multiLevelType w:val="hybridMultilevel"/>
    <w:tmpl w:val="013CD042"/>
    <w:lvl w:ilvl="0" w:tplc="CE88CAB4">
      <w:numFmt w:val="bullet"/>
      <w:lvlText w:val="-"/>
      <w:lvlJc w:val="left"/>
      <w:pPr>
        <w:ind w:left="-400" w:hanging="360"/>
      </w:pPr>
      <w:rPr>
        <w:rFonts w:ascii="Calibri" w:eastAsia="Calibri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</w:abstractNum>
  <w:abstractNum w:abstractNumId="5" w15:restartNumberingAfterBreak="0">
    <w:nsid w:val="195A4C2F"/>
    <w:multiLevelType w:val="hybridMultilevel"/>
    <w:tmpl w:val="0712A3E4"/>
    <w:lvl w:ilvl="0" w:tplc="79646534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CF6C3D"/>
    <w:multiLevelType w:val="hybridMultilevel"/>
    <w:tmpl w:val="4B94CCA2"/>
    <w:lvl w:ilvl="0" w:tplc="63982F2E">
      <w:numFmt w:val="bullet"/>
      <w:lvlText w:val="-"/>
      <w:lvlJc w:val="left"/>
      <w:pPr>
        <w:ind w:left="405" w:hanging="360"/>
      </w:pPr>
      <w:rPr>
        <w:rFonts w:ascii="AL-Mohanad" w:eastAsia="Aptos" w:hAnsi="AL-Mohanad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203D7FC7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8" w15:restartNumberingAfterBreak="0">
    <w:nsid w:val="234F4D98"/>
    <w:multiLevelType w:val="hybridMultilevel"/>
    <w:tmpl w:val="83BEAD40"/>
    <w:lvl w:ilvl="0" w:tplc="33E67268">
      <w:numFmt w:val="bullet"/>
      <w:lvlText w:val=""/>
      <w:lvlJc w:val="left"/>
      <w:pPr>
        <w:ind w:left="720" w:hanging="360"/>
      </w:pPr>
      <w:rPr>
        <w:rFonts w:ascii="Symbol" w:eastAsia="Aptos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45D6"/>
    <w:multiLevelType w:val="hybridMultilevel"/>
    <w:tmpl w:val="2EFCC98A"/>
    <w:lvl w:ilvl="0" w:tplc="27741566">
      <w:numFmt w:val="bullet"/>
      <w:lvlText w:val="-"/>
      <w:lvlJc w:val="left"/>
      <w:pPr>
        <w:ind w:left="-400" w:hanging="360"/>
      </w:pPr>
      <w:rPr>
        <w:rFonts w:ascii="Calibri" w:eastAsia="Calibri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60" w:hanging="360"/>
      </w:pPr>
      <w:rPr>
        <w:rFonts w:ascii="Wingdings" w:hAnsi="Wingdings" w:hint="default"/>
      </w:rPr>
    </w:lvl>
  </w:abstractNum>
  <w:abstractNum w:abstractNumId="10" w15:restartNumberingAfterBreak="0">
    <w:nsid w:val="2DA72479"/>
    <w:multiLevelType w:val="hybridMultilevel"/>
    <w:tmpl w:val="331071DC"/>
    <w:lvl w:ilvl="0" w:tplc="059A423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C762AC"/>
    <w:multiLevelType w:val="hybridMultilevel"/>
    <w:tmpl w:val="F99A1092"/>
    <w:lvl w:ilvl="0" w:tplc="7AF8DC16"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4839A2"/>
    <w:multiLevelType w:val="hybridMultilevel"/>
    <w:tmpl w:val="F5D8F020"/>
    <w:lvl w:ilvl="0" w:tplc="B318279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 Bold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62519F"/>
    <w:multiLevelType w:val="hybridMultilevel"/>
    <w:tmpl w:val="B7ACEEA0"/>
    <w:lvl w:ilvl="0" w:tplc="3A24ED28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D20FE5"/>
    <w:multiLevelType w:val="hybridMultilevel"/>
    <w:tmpl w:val="DDE2C056"/>
    <w:lvl w:ilvl="0" w:tplc="04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5" w15:restartNumberingAfterBreak="0">
    <w:nsid w:val="3AC72997"/>
    <w:multiLevelType w:val="hybridMultilevel"/>
    <w:tmpl w:val="E88024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072E07"/>
    <w:multiLevelType w:val="hybridMultilevel"/>
    <w:tmpl w:val="AAE4A0B6"/>
    <w:lvl w:ilvl="0" w:tplc="F404E5B6">
      <w:start w:val="1"/>
      <w:numFmt w:val="decimal"/>
      <w:lvlText w:val="%1-"/>
      <w:lvlJc w:val="left"/>
      <w:pPr>
        <w:ind w:left="1287" w:hanging="72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7" w15:restartNumberingAfterBreak="0">
    <w:nsid w:val="46CF300B"/>
    <w:multiLevelType w:val="hybridMultilevel"/>
    <w:tmpl w:val="8D52E374"/>
    <w:lvl w:ilvl="0" w:tplc="04090001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18" w15:restartNumberingAfterBreak="0">
    <w:nsid w:val="48B64550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19" w15:restartNumberingAfterBreak="0">
    <w:nsid w:val="4DDD67C8"/>
    <w:multiLevelType w:val="hybridMultilevel"/>
    <w:tmpl w:val="08D2C51E"/>
    <w:lvl w:ilvl="0" w:tplc="8EDE4432">
      <w:start w:val="1"/>
      <w:numFmt w:val="decimal"/>
      <w:lvlText w:val="%1."/>
      <w:lvlJc w:val="left"/>
      <w:pPr>
        <w:ind w:left="-182" w:hanging="360"/>
      </w:pPr>
      <w:rPr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0" w15:restartNumberingAfterBreak="0">
    <w:nsid w:val="4FE554E1"/>
    <w:multiLevelType w:val="hybridMultilevel"/>
    <w:tmpl w:val="71DA3E02"/>
    <w:lvl w:ilvl="0" w:tplc="0409000F">
      <w:start w:val="1"/>
      <w:numFmt w:val="decimal"/>
      <w:lvlText w:val="%1."/>
      <w:lvlJc w:val="left"/>
      <w:pPr>
        <w:ind w:left="-182" w:hanging="360"/>
      </w:p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1" w15:restartNumberingAfterBreak="0">
    <w:nsid w:val="555E45FE"/>
    <w:multiLevelType w:val="hybridMultilevel"/>
    <w:tmpl w:val="CE204900"/>
    <w:lvl w:ilvl="0" w:tplc="BD0AB6D0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3A611B"/>
    <w:multiLevelType w:val="hybridMultilevel"/>
    <w:tmpl w:val="4620A9F4"/>
    <w:lvl w:ilvl="0" w:tplc="0409000F">
      <w:start w:val="1"/>
      <w:numFmt w:val="decimal"/>
      <w:lvlText w:val="%1.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3" w15:restartNumberingAfterBreak="0">
    <w:nsid w:val="5B0F20BA"/>
    <w:multiLevelType w:val="hybridMultilevel"/>
    <w:tmpl w:val="6EE23F78"/>
    <w:lvl w:ilvl="0" w:tplc="04090001">
      <w:start w:val="1"/>
      <w:numFmt w:val="bullet"/>
      <w:lvlText w:val=""/>
      <w:lvlJc w:val="left"/>
      <w:pPr>
        <w:ind w:left="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abstractNum w:abstractNumId="24" w15:restartNumberingAfterBreak="0">
    <w:nsid w:val="5B870F05"/>
    <w:multiLevelType w:val="hybridMultilevel"/>
    <w:tmpl w:val="791239F2"/>
    <w:lvl w:ilvl="0" w:tplc="511C289A">
      <w:start w:val="8"/>
      <w:numFmt w:val="bullet"/>
      <w:lvlText w:val=""/>
      <w:lvlJc w:val="left"/>
      <w:pPr>
        <w:ind w:left="720" w:hanging="360"/>
      </w:pPr>
      <w:rPr>
        <w:rFonts w:ascii="Symbol" w:eastAsia="Aptos" w:hAnsi="Symbol" w:cs="Traditional Arabic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D961010"/>
    <w:multiLevelType w:val="hybridMultilevel"/>
    <w:tmpl w:val="E16ECBD6"/>
    <w:lvl w:ilvl="0" w:tplc="646E314A">
      <w:start w:val="1"/>
      <w:numFmt w:val="bullet"/>
      <w:lvlText w:val=""/>
      <w:lvlJc w:val="left"/>
      <w:pPr>
        <w:ind w:left="-182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5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8" w:hanging="360"/>
      </w:pPr>
      <w:rPr>
        <w:rFonts w:ascii="Wingdings" w:hAnsi="Wingdings" w:hint="default"/>
      </w:rPr>
    </w:lvl>
  </w:abstractNum>
  <w:abstractNum w:abstractNumId="26" w15:restartNumberingAfterBreak="0">
    <w:nsid w:val="5E373EE8"/>
    <w:multiLevelType w:val="hybridMultilevel"/>
    <w:tmpl w:val="DD84C852"/>
    <w:lvl w:ilvl="0" w:tplc="66404620">
      <w:start w:val="1"/>
      <w:numFmt w:val="decimal"/>
      <w:lvlText w:val="%1."/>
      <w:lvlJc w:val="left"/>
      <w:pPr>
        <w:ind w:left="-182" w:hanging="360"/>
      </w:pPr>
      <w:rPr>
        <w:b w:val="0"/>
        <w:bCs w:val="0"/>
        <w:lang w:bidi="ar-SA"/>
      </w:rPr>
    </w:lvl>
    <w:lvl w:ilvl="1" w:tplc="04090019" w:tentative="1">
      <w:start w:val="1"/>
      <w:numFmt w:val="lowerLetter"/>
      <w:lvlText w:val="%2."/>
      <w:lvlJc w:val="left"/>
      <w:pPr>
        <w:ind w:left="538" w:hanging="360"/>
      </w:pPr>
    </w:lvl>
    <w:lvl w:ilvl="2" w:tplc="0409001B" w:tentative="1">
      <w:start w:val="1"/>
      <w:numFmt w:val="lowerRoman"/>
      <w:lvlText w:val="%3."/>
      <w:lvlJc w:val="right"/>
      <w:pPr>
        <w:ind w:left="1258" w:hanging="180"/>
      </w:pPr>
    </w:lvl>
    <w:lvl w:ilvl="3" w:tplc="0409000F" w:tentative="1">
      <w:start w:val="1"/>
      <w:numFmt w:val="decimal"/>
      <w:lvlText w:val="%4."/>
      <w:lvlJc w:val="left"/>
      <w:pPr>
        <w:ind w:left="1978" w:hanging="360"/>
      </w:pPr>
    </w:lvl>
    <w:lvl w:ilvl="4" w:tplc="04090019" w:tentative="1">
      <w:start w:val="1"/>
      <w:numFmt w:val="lowerLetter"/>
      <w:lvlText w:val="%5."/>
      <w:lvlJc w:val="left"/>
      <w:pPr>
        <w:ind w:left="2698" w:hanging="360"/>
      </w:pPr>
    </w:lvl>
    <w:lvl w:ilvl="5" w:tplc="0409001B" w:tentative="1">
      <w:start w:val="1"/>
      <w:numFmt w:val="lowerRoman"/>
      <w:lvlText w:val="%6."/>
      <w:lvlJc w:val="right"/>
      <w:pPr>
        <w:ind w:left="3418" w:hanging="180"/>
      </w:pPr>
    </w:lvl>
    <w:lvl w:ilvl="6" w:tplc="0409000F" w:tentative="1">
      <w:start w:val="1"/>
      <w:numFmt w:val="decimal"/>
      <w:lvlText w:val="%7."/>
      <w:lvlJc w:val="left"/>
      <w:pPr>
        <w:ind w:left="4138" w:hanging="360"/>
      </w:pPr>
    </w:lvl>
    <w:lvl w:ilvl="7" w:tplc="04090019" w:tentative="1">
      <w:start w:val="1"/>
      <w:numFmt w:val="lowerLetter"/>
      <w:lvlText w:val="%8."/>
      <w:lvlJc w:val="left"/>
      <w:pPr>
        <w:ind w:left="4858" w:hanging="360"/>
      </w:pPr>
    </w:lvl>
    <w:lvl w:ilvl="8" w:tplc="0409001B" w:tentative="1">
      <w:start w:val="1"/>
      <w:numFmt w:val="lowerRoman"/>
      <w:lvlText w:val="%9."/>
      <w:lvlJc w:val="right"/>
      <w:pPr>
        <w:ind w:left="5578" w:hanging="180"/>
      </w:pPr>
    </w:lvl>
  </w:abstractNum>
  <w:abstractNum w:abstractNumId="27" w15:restartNumberingAfterBreak="0">
    <w:nsid w:val="64FA2087"/>
    <w:multiLevelType w:val="hybridMultilevel"/>
    <w:tmpl w:val="10ACFC40"/>
    <w:lvl w:ilvl="0" w:tplc="04090001">
      <w:start w:val="1"/>
      <w:numFmt w:val="bullet"/>
      <w:lvlText w:val=""/>
      <w:lvlJc w:val="left"/>
      <w:pPr>
        <w:ind w:left="2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04" w:hanging="360"/>
      </w:pPr>
      <w:rPr>
        <w:rFonts w:ascii="Wingdings" w:hAnsi="Wingdings" w:hint="default"/>
      </w:rPr>
    </w:lvl>
  </w:abstractNum>
  <w:abstractNum w:abstractNumId="28" w15:restartNumberingAfterBreak="0">
    <w:nsid w:val="73F9633A"/>
    <w:multiLevelType w:val="hybridMultilevel"/>
    <w:tmpl w:val="FDDC93FC"/>
    <w:lvl w:ilvl="0" w:tplc="BE7062A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8756D8A"/>
    <w:multiLevelType w:val="hybridMultilevel"/>
    <w:tmpl w:val="65D63A78"/>
    <w:lvl w:ilvl="0" w:tplc="C412586A">
      <w:start w:val="8"/>
      <w:numFmt w:val="bullet"/>
      <w:lvlText w:val=""/>
      <w:lvlJc w:val="left"/>
      <w:pPr>
        <w:ind w:left="720" w:hanging="360"/>
      </w:pPr>
      <w:rPr>
        <w:rFonts w:ascii="Symbol" w:eastAsia="Calibri" w:hAnsi="Symbol" w:cs="AL-Mohanad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CE0FFE"/>
    <w:multiLevelType w:val="hybridMultilevel"/>
    <w:tmpl w:val="4C0E4724"/>
    <w:lvl w:ilvl="0" w:tplc="04090001">
      <w:start w:val="1"/>
      <w:numFmt w:val="bullet"/>
      <w:lvlText w:val=""/>
      <w:lvlJc w:val="left"/>
      <w:pPr>
        <w:ind w:left="5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8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4"/>
  </w:num>
  <w:num w:numId="3">
    <w:abstractNumId w:val="9"/>
  </w:num>
  <w:num w:numId="4">
    <w:abstractNumId w:val="7"/>
  </w:num>
  <w:num w:numId="5">
    <w:abstractNumId w:val="20"/>
  </w:num>
  <w:num w:numId="6">
    <w:abstractNumId w:val="18"/>
  </w:num>
  <w:num w:numId="7">
    <w:abstractNumId w:val="19"/>
  </w:num>
  <w:num w:numId="8">
    <w:abstractNumId w:val="30"/>
  </w:num>
  <w:num w:numId="9">
    <w:abstractNumId w:val="23"/>
  </w:num>
  <w:num w:numId="10">
    <w:abstractNumId w:val="17"/>
  </w:num>
  <w:num w:numId="11">
    <w:abstractNumId w:val="2"/>
  </w:num>
  <w:num w:numId="12">
    <w:abstractNumId w:val="26"/>
  </w:num>
  <w:num w:numId="13">
    <w:abstractNumId w:val="27"/>
  </w:num>
  <w:num w:numId="14">
    <w:abstractNumId w:val="8"/>
  </w:num>
  <w:num w:numId="15">
    <w:abstractNumId w:val="6"/>
  </w:num>
  <w:num w:numId="16">
    <w:abstractNumId w:val="11"/>
  </w:num>
  <w:num w:numId="17">
    <w:abstractNumId w:val="29"/>
  </w:num>
  <w:num w:numId="18">
    <w:abstractNumId w:val="13"/>
  </w:num>
  <w:num w:numId="19">
    <w:abstractNumId w:val="15"/>
  </w:num>
  <w:num w:numId="20">
    <w:abstractNumId w:val="5"/>
  </w:num>
  <w:num w:numId="21">
    <w:abstractNumId w:val="16"/>
  </w:num>
  <w:num w:numId="22">
    <w:abstractNumId w:val="24"/>
  </w:num>
  <w:num w:numId="23">
    <w:abstractNumId w:val="3"/>
  </w:num>
  <w:num w:numId="24">
    <w:abstractNumId w:val="1"/>
  </w:num>
  <w:num w:numId="25">
    <w:abstractNumId w:val="10"/>
  </w:num>
  <w:num w:numId="26">
    <w:abstractNumId w:val="28"/>
  </w:num>
  <w:num w:numId="27">
    <w:abstractNumId w:val="12"/>
  </w:num>
  <w:num w:numId="28">
    <w:abstractNumId w:val="21"/>
  </w:num>
  <w:num w:numId="29">
    <w:abstractNumId w:val="14"/>
  </w:num>
  <w:num w:numId="30">
    <w:abstractNumId w:val="22"/>
  </w:num>
  <w:num w:numId="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5EDB"/>
    <w:rsid w:val="00004044"/>
    <w:rsid w:val="0000460A"/>
    <w:rsid w:val="00004744"/>
    <w:rsid w:val="000056C2"/>
    <w:rsid w:val="00006470"/>
    <w:rsid w:val="000135F6"/>
    <w:rsid w:val="0001747A"/>
    <w:rsid w:val="00025E9D"/>
    <w:rsid w:val="00030AC7"/>
    <w:rsid w:val="0003721E"/>
    <w:rsid w:val="00043BE1"/>
    <w:rsid w:val="000446DD"/>
    <w:rsid w:val="000459CB"/>
    <w:rsid w:val="000461A8"/>
    <w:rsid w:val="00046D0F"/>
    <w:rsid w:val="00047C96"/>
    <w:rsid w:val="00047E28"/>
    <w:rsid w:val="00050D68"/>
    <w:rsid w:val="000529C7"/>
    <w:rsid w:val="00053F05"/>
    <w:rsid w:val="00054E52"/>
    <w:rsid w:val="000564E4"/>
    <w:rsid w:val="00056E2D"/>
    <w:rsid w:val="00057245"/>
    <w:rsid w:val="000577A4"/>
    <w:rsid w:val="00065EE1"/>
    <w:rsid w:val="000666CB"/>
    <w:rsid w:val="00067CAD"/>
    <w:rsid w:val="00072FD6"/>
    <w:rsid w:val="00073264"/>
    <w:rsid w:val="000732B7"/>
    <w:rsid w:val="00075E03"/>
    <w:rsid w:val="00080E7F"/>
    <w:rsid w:val="0008177B"/>
    <w:rsid w:val="00081783"/>
    <w:rsid w:val="00084795"/>
    <w:rsid w:val="00085F0A"/>
    <w:rsid w:val="000917BB"/>
    <w:rsid w:val="00093743"/>
    <w:rsid w:val="0009669D"/>
    <w:rsid w:val="0009797C"/>
    <w:rsid w:val="000A070D"/>
    <w:rsid w:val="000B0A56"/>
    <w:rsid w:val="000B11D9"/>
    <w:rsid w:val="000B182D"/>
    <w:rsid w:val="000B2048"/>
    <w:rsid w:val="000B2B17"/>
    <w:rsid w:val="000C1ADD"/>
    <w:rsid w:val="000C65E4"/>
    <w:rsid w:val="000D0109"/>
    <w:rsid w:val="000D26DC"/>
    <w:rsid w:val="000D3AB9"/>
    <w:rsid w:val="000D5F3E"/>
    <w:rsid w:val="000E3B3C"/>
    <w:rsid w:val="000E3DA9"/>
    <w:rsid w:val="000E46DB"/>
    <w:rsid w:val="000E4DC1"/>
    <w:rsid w:val="000E76A1"/>
    <w:rsid w:val="000E77F0"/>
    <w:rsid w:val="00103B71"/>
    <w:rsid w:val="0010557C"/>
    <w:rsid w:val="00105A83"/>
    <w:rsid w:val="0010688C"/>
    <w:rsid w:val="0011215D"/>
    <w:rsid w:val="00116187"/>
    <w:rsid w:val="00117427"/>
    <w:rsid w:val="00117F49"/>
    <w:rsid w:val="00120E76"/>
    <w:rsid w:val="001258EF"/>
    <w:rsid w:val="001268A9"/>
    <w:rsid w:val="00127137"/>
    <w:rsid w:val="001322CB"/>
    <w:rsid w:val="00134A07"/>
    <w:rsid w:val="0014648C"/>
    <w:rsid w:val="00146722"/>
    <w:rsid w:val="001712D0"/>
    <w:rsid w:val="001716CD"/>
    <w:rsid w:val="001728A6"/>
    <w:rsid w:val="00172DC6"/>
    <w:rsid w:val="00173D93"/>
    <w:rsid w:val="001764B9"/>
    <w:rsid w:val="001773C8"/>
    <w:rsid w:val="00180AA8"/>
    <w:rsid w:val="001851A4"/>
    <w:rsid w:val="001908BA"/>
    <w:rsid w:val="001A0858"/>
    <w:rsid w:val="001A1401"/>
    <w:rsid w:val="001B18FF"/>
    <w:rsid w:val="001B196D"/>
    <w:rsid w:val="001C38DF"/>
    <w:rsid w:val="001C39BF"/>
    <w:rsid w:val="001C4645"/>
    <w:rsid w:val="001C51ED"/>
    <w:rsid w:val="001C58EC"/>
    <w:rsid w:val="001D03D2"/>
    <w:rsid w:val="001D663A"/>
    <w:rsid w:val="001E34F9"/>
    <w:rsid w:val="001E4951"/>
    <w:rsid w:val="00200526"/>
    <w:rsid w:val="00201339"/>
    <w:rsid w:val="00210128"/>
    <w:rsid w:val="002126F2"/>
    <w:rsid w:val="002130B9"/>
    <w:rsid w:val="00217436"/>
    <w:rsid w:val="00223F0D"/>
    <w:rsid w:val="002243F1"/>
    <w:rsid w:val="00227131"/>
    <w:rsid w:val="00231DFB"/>
    <w:rsid w:val="00233866"/>
    <w:rsid w:val="0023392F"/>
    <w:rsid w:val="00234E39"/>
    <w:rsid w:val="002436B8"/>
    <w:rsid w:val="00244306"/>
    <w:rsid w:val="002449B1"/>
    <w:rsid w:val="002455E4"/>
    <w:rsid w:val="0024618A"/>
    <w:rsid w:val="0025720A"/>
    <w:rsid w:val="002608D5"/>
    <w:rsid w:val="00270FAC"/>
    <w:rsid w:val="002747C3"/>
    <w:rsid w:val="00274D6E"/>
    <w:rsid w:val="00275AA9"/>
    <w:rsid w:val="0027761F"/>
    <w:rsid w:val="00285F6C"/>
    <w:rsid w:val="00286C44"/>
    <w:rsid w:val="00290706"/>
    <w:rsid w:val="002A04B1"/>
    <w:rsid w:val="002A7FA5"/>
    <w:rsid w:val="002B00B3"/>
    <w:rsid w:val="002B039A"/>
    <w:rsid w:val="002B4064"/>
    <w:rsid w:val="002C17BB"/>
    <w:rsid w:val="002C3F52"/>
    <w:rsid w:val="002C5E59"/>
    <w:rsid w:val="002D1AF6"/>
    <w:rsid w:val="002D705A"/>
    <w:rsid w:val="002D732A"/>
    <w:rsid w:val="002E1400"/>
    <w:rsid w:val="002E1706"/>
    <w:rsid w:val="002E6CAC"/>
    <w:rsid w:val="002F5C3C"/>
    <w:rsid w:val="00300BA0"/>
    <w:rsid w:val="00310C5F"/>
    <w:rsid w:val="003200A8"/>
    <w:rsid w:val="00327CB7"/>
    <w:rsid w:val="00336640"/>
    <w:rsid w:val="0034120D"/>
    <w:rsid w:val="00343D6D"/>
    <w:rsid w:val="00346181"/>
    <w:rsid w:val="0034700E"/>
    <w:rsid w:val="00353D56"/>
    <w:rsid w:val="00362E16"/>
    <w:rsid w:val="00364174"/>
    <w:rsid w:val="00365764"/>
    <w:rsid w:val="00366108"/>
    <w:rsid w:val="00372FA3"/>
    <w:rsid w:val="003740B6"/>
    <w:rsid w:val="00383445"/>
    <w:rsid w:val="003949F2"/>
    <w:rsid w:val="00397B73"/>
    <w:rsid w:val="00397F57"/>
    <w:rsid w:val="003A1E7E"/>
    <w:rsid w:val="003A1F8B"/>
    <w:rsid w:val="003A62BB"/>
    <w:rsid w:val="003A6FD2"/>
    <w:rsid w:val="003B4436"/>
    <w:rsid w:val="003B7934"/>
    <w:rsid w:val="003D0729"/>
    <w:rsid w:val="003D5885"/>
    <w:rsid w:val="003D6635"/>
    <w:rsid w:val="003D7285"/>
    <w:rsid w:val="003E0FC4"/>
    <w:rsid w:val="003E1D66"/>
    <w:rsid w:val="003F3020"/>
    <w:rsid w:val="003F3455"/>
    <w:rsid w:val="003F742A"/>
    <w:rsid w:val="004016C2"/>
    <w:rsid w:val="004020D9"/>
    <w:rsid w:val="00415903"/>
    <w:rsid w:val="00420E1C"/>
    <w:rsid w:val="0042527E"/>
    <w:rsid w:val="0042746D"/>
    <w:rsid w:val="00435BE8"/>
    <w:rsid w:val="0043680F"/>
    <w:rsid w:val="00446D1D"/>
    <w:rsid w:val="00461403"/>
    <w:rsid w:val="00470789"/>
    <w:rsid w:val="00472FCA"/>
    <w:rsid w:val="0047374F"/>
    <w:rsid w:val="00475A7D"/>
    <w:rsid w:val="004800BC"/>
    <w:rsid w:val="00480E69"/>
    <w:rsid w:val="004832C7"/>
    <w:rsid w:val="00484542"/>
    <w:rsid w:val="00484E20"/>
    <w:rsid w:val="00493BEB"/>
    <w:rsid w:val="00497236"/>
    <w:rsid w:val="00497562"/>
    <w:rsid w:val="004A266C"/>
    <w:rsid w:val="004A607D"/>
    <w:rsid w:val="004A646B"/>
    <w:rsid w:val="004A77FD"/>
    <w:rsid w:val="004B0DE5"/>
    <w:rsid w:val="004B0E3B"/>
    <w:rsid w:val="004B12ED"/>
    <w:rsid w:val="004B3440"/>
    <w:rsid w:val="004C0BA5"/>
    <w:rsid w:val="004D1CF6"/>
    <w:rsid w:val="004D3FF8"/>
    <w:rsid w:val="004E2218"/>
    <w:rsid w:val="004E2358"/>
    <w:rsid w:val="004E535B"/>
    <w:rsid w:val="004E7B47"/>
    <w:rsid w:val="004F266D"/>
    <w:rsid w:val="005038EE"/>
    <w:rsid w:val="00503BD0"/>
    <w:rsid w:val="00506566"/>
    <w:rsid w:val="00507AC7"/>
    <w:rsid w:val="0051347F"/>
    <w:rsid w:val="0051397D"/>
    <w:rsid w:val="005140B8"/>
    <w:rsid w:val="0051667B"/>
    <w:rsid w:val="005214E8"/>
    <w:rsid w:val="00527F6E"/>
    <w:rsid w:val="00530E81"/>
    <w:rsid w:val="005379FC"/>
    <w:rsid w:val="00540690"/>
    <w:rsid w:val="00540E33"/>
    <w:rsid w:val="005417C9"/>
    <w:rsid w:val="005428EC"/>
    <w:rsid w:val="00544AAD"/>
    <w:rsid w:val="00555751"/>
    <w:rsid w:val="00557953"/>
    <w:rsid w:val="005601DD"/>
    <w:rsid w:val="00577BCE"/>
    <w:rsid w:val="00582351"/>
    <w:rsid w:val="005964E8"/>
    <w:rsid w:val="00597F83"/>
    <w:rsid w:val="005A23F4"/>
    <w:rsid w:val="005A2AE9"/>
    <w:rsid w:val="005A431B"/>
    <w:rsid w:val="005A6F45"/>
    <w:rsid w:val="005B4993"/>
    <w:rsid w:val="005B5519"/>
    <w:rsid w:val="005C47A8"/>
    <w:rsid w:val="005D0C15"/>
    <w:rsid w:val="005D20E4"/>
    <w:rsid w:val="005D39C3"/>
    <w:rsid w:val="005D4761"/>
    <w:rsid w:val="005E0F92"/>
    <w:rsid w:val="005E13ED"/>
    <w:rsid w:val="005E395D"/>
    <w:rsid w:val="005E5570"/>
    <w:rsid w:val="005E7720"/>
    <w:rsid w:val="005E7820"/>
    <w:rsid w:val="005F2136"/>
    <w:rsid w:val="005F4810"/>
    <w:rsid w:val="00611609"/>
    <w:rsid w:val="006149C1"/>
    <w:rsid w:val="006166B1"/>
    <w:rsid w:val="00617827"/>
    <w:rsid w:val="00622A56"/>
    <w:rsid w:val="00623664"/>
    <w:rsid w:val="00627C53"/>
    <w:rsid w:val="006440F6"/>
    <w:rsid w:val="00644FE0"/>
    <w:rsid w:val="00650069"/>
    <w:rsid w:val="006519E8"/>
    <w:rsid w:val="00651C0C"/>
    <w:rsid w:val="006537C2"/>
    <w:rsid w:val="006557D9"/>
    <w:rsid w:val="00657794"/>
    <w:rsid w:val="006600CE"/>
    <w:rsid w:val="00662373"/>
    <w:rsid w:val="00664A7C"/>
    <w:rsid w:val="00667C17"/>
    <w:rsid w:val="00671414"/>
    <w:rsid w:val="0067570D"/>
    <w:rsid w:val="006778E7"/>
    <w:rsid w:val="006810D1"/>
    <w:rsid w:val="006847B2"/>
    <w:rsid w:val="006926BE"/>
    <w:rsid w:val="006952BC"/>
    <w:rsid w:val="006A3B57"/>
    <w:rsid w:val="006A534D"/>
    <w:rsid w:val="006A5905"/>
    <w:rsid w:val="006B0722"/>
    <w:rsid w:val="006B149A"/>
    <w:rsid w:val="006B385F"/>
    <w:rsid w:val="006C341B"/>
    <w:rsid w:val="006C37F7"/>
    <w:rsid w:val="006C60C5"/>
    <w:rsid w:val="006D0222"/>
    <w:rsid w:val="006D1256"/>
    <w:rsid w:val="006D5A2B"/>
    <w:rsid w:val="006E04A2"/>
    <w:rsid w:val="006E41AA"/>
    <w:rsid w:val="006E74DA"/>
    <w:rsid w:val="006F4BE8"/>
    <w:rsid w:val="006F7F60"/>
    <w:rsid w:val="00701628"/>
    <w:rsid w:val="00701EC8"/>
    <w:rsid w:val="00704111"/>
    <w:rsid w:val="00704D06"/>
    <w:rsid w:val="00707EA3"/>
    <w:rsid w:val="00711AA1"/>
    <w:rsid w:val="00713F1E"/>
    <w:rsid w:val="0071541B"/>
    <w:rsid w:val="007158B3"/>
    <w:rsid w:val="00715E62"/>
    <w:rsid w:val="00717006"/>
    <w:rsid w:val="00720FE7"/>
    <w:rsid w:val="007240D0"/>
    <w:rsid w:val="007255F8"/>
    <w:rsid w:val="00730052"/>
    <w:rsid w:val="007344B2"/>
    <w:rsid w:val="00736D7C"/>
    <w:rsid w:val="007416E1"/>
    <w:rsid w:val="00751B7B"/>
    <w:rsid w:val="00761B19"/>
    <w:rsid w:val="007626B5"/>
    <w:rsid w:val="007642A3"/>
    <w:rsid w:val="00764AEF"/>
    <w:rsid w:val="00766FC2"/>
    <w:rsid w:val="00767D4C"/>
    <w:rsid w:val="00770F06"/>
    <w:rsid w:val="00771F7B"/>
    <w:rsid w:val="00780E07"/>
    <w:rsid w:val="00780EFB"/>
    <w:rsid w:val="007819AA"/>
    <w:rsid w:val="00782351"/>
    <w:rsid w:val="00784DAB"/>
    <w:rsid w:val="00786E34"/>
    <w:rsid w:val="00787FBB"/>
    <w:rsid w:val="00797138"/>
    <w:rsid w:val="007973DA"/>
    <w:rsid w:val="007B05EE"/>
    <w:rsid w:val="007B0C25"/>
    <w:rsid w:val="007B0DA1"/>
    <w:rsid w:val="007B5285"/>
    <w:rsid w:val="007B7D3E"/>
    <w:rsid w:val="007C3F33"/>
    <w:rsid w:val="007D0DE5"/>
    <w:rsid w:val="007D0FEF"/>
    <w:rsid w:val="007D2A06"/>
    <w:rsid w:val="007D49E5"/>
    <w:rsid w:val="007E2F92"/>
    <w:rsid w:val="007E6821"/>
    <w:rsid w:val="007F0D1D"/>
    <w:rsid w:val="007F4280"/>
    <w:rsid w:val="007F45A5"/>
    <w:rsid w:val="007F6FCA"/>
    <w:rsid w:val="007F7415"/>
    <w:rsid w:val="007F7768"/>
    <w:rsid w:val="007F7C80"/>
    <w:rsid w:val="0080274D"/>
    <w:rsid w:val="00804A51"/>
    <w:rsid w:val="0080726F"/>
    <w:rsid w:val="00810395"/>
    <w:rsid w:val="00811BA8"/>
    <w:rsid w:val="00811D6F"/>
    <w:rsid w:val="00812F5B"/>
    <w:rsid w:val="0082470A"/>
    <w:rsid w:val="00827FE9"/>
    <w:rsid w:val="008340F3"/>
    <w:rsid w:val="00845D7B"/>
    <w:rsid w:val="008476AC"/>
    <w:rsid w:val="00847F8B"/>
    <w:rsid w:val="00852C74"/>
    <w:rsid w:val="00852D03"/>
    <w:rsid w:val="008542A3"/>
    <w:rsid w:val="00862623"/>
    <w:rsid w:val="00863763"/>
    <w:rsid w:val="0086420C"/>
    <w:rsid w:val="00865E7B"/>
    <w:rsid w:val="008665B6"/>
    <w:rsid w:val="00866AFD"/>
    <w:rsid w:val="00867416"/>
    <w:rsid w:val="008677FC"/>
    <w:rsid w:val="00870393"/>
    <w:rsid w:val="00874EA6"/>
    <w:rsid w:val="00886576"/>
    <w:rsid w:val="00886785"/>
    <w:rsid w:val="00890B54"/>
    <w:rsid w:val="00896406"/>
    <w:rsid w:val="008A437D"/>
    <w:rsid w:val="008B09A9"/>
    <w:rsid w:val="008B34EA"/>
    <w:rsid w:val="008B35DB"/>
    <w:rsid w:val="008B4ED4"/>
    <w:rsid w:val="008C009E"/>
    <w:rsid w:val="008C2850"/>
    <w:rsid w:val="008C4B01"/>
    <w:rsid w:val="008C6E7D"/>
    <w:rsid w:val="008C7CEF"/>
    <w:rsid w:val="008D2039"/>
    <w:rsid w:val="008E0DCC"/>
    <w:rsid w:val="008E6C96"/>
    <w:rsid w:val="008E73A7"/>
    <w:rsid w:val="008E7CFF"/>
    <w:rsid w:val="008F294E"/>
    <w:rsid w:val="00904785"/>
    <w:rsid w:val="0090484C"/>
    <w:rsid w:val="009052AA"/>
    <w:rsid w:val="009065D5"/>
    <w:rsid w:val="00906E9F"/>
    <w:rsid w:val="009114B6"/>
    <w:rsid w:val="00911520"/>
    <w:rsid w:val="00911C90"/>
    <w:rsid w:val="00927D29"/>
    <w:rsid w:val="00931C71"/>
    <w:rsid w:val="0093289E"/>
    <w:rsid w:val="00952C0E"/>
    <w:rsid w:val="00956806"/>
    <w:rsid w:val="009602D4"/>
    <w:rsid w:val="009658B0"/>
    <w:rsid w:val="009658E0"/>
    <w:rsid w:val="00967A18"/>
    <w:rsid w:val="00970FD5"/>
    <w:rsid w:val="00971C74"/>
    <w:rsid w:val="009737F7"/>
    <w:rsid w:val="00982F0D"/>
    <w:rsid w:val="00987C8C"/>
    <w:rsid w:val="009908A2"/>
    <w:rsid w:val="0099276C"/>
    <w:rsid w:val="00994723"/>
    <w:rsid w:val="009951B2"/>
    <w:rsid w:val="009A0C56"/>
    <w:rsid w:val="009A1386"/>
    <w:rsid w:val="009A25D8"/>
    <w:rsid w:val="009B099C"/>
    <w:rsid w:val="009B0DA0"/>
    <w:rsid w:val="009B1CC9"/>
    <w:rsid w:val="009B2C1B"/>
    <w:rsid w:val="009B3194"/>
    <w:rsid w:val="009B5AC8"/>
    <w:rsid w:val="009C2E19"/>
    <w:rsid w:val="009C58A4"/>
    <w:rsid w:val="009C5A43"/>
    <w:rsid w:val="009D180D"/>
    <w:rsid w:val="009D496A"/>
    <w:rsid w:val="009E5667"/>
    <w:rsid w:val="009F72D3"/>
    <w:rsid w:val="00A0533C"/>
    <w:rsid w:val="00A11F0A"/>
    <w:rsid w:val="00A22440"/>
    <w:rsid w:val="00A236B2"/>
    <w:rsid w:val="00A23DFE"/>
    <w:rsid w:val="00A26F46"/>
    <w:rsid w:val="00A31805"/>
    <w:rsid w:val="00A35511"/>
    <w:rsid w:val="00A4331C"/>
    <w:rsid w:val="00A567E8"/>
    <w:rsid w:val="00A600FD"/>
    <w:rsid w:val="00A6192F"/>
    <w:rsid w:val="00A61BEB"/>
    <w:rsid w:val="00A653F5"/>
    <w:rsid w:val="00A713AF"/>
    <w:rsid w:val="00A7313E"/>
    <w:rsid w:val="00A73CB4"/>
    <w:rsid w:val="00A75609"/>
    <w:rsid w:val="00A76212"/>
    <w:rsid w:val="00A80873"/>
    <w:rsid w:val="00A85FE1"/>
    <w:rsid w:val="00A86208"/>
    <w:rsid w:val="00A86507"/>
    <w:rsid w:val="00AA137E"/>
    <w:rsid w:val="00AA48DA"/>
    <w:rsid w:val="00AA5FDF"/>
    <w:rsid w:val="00AA622D"/>
    <w:rsid w:val="00AA7E22"/>
    <w:rsid w:val="00AB1843"/>
    <w:rsid w:val="00AB1C4D"/>
    <w:rsid w:val="00AB3217"/>
    <w:rsid w:val="00AB3ABD"/>
    <w:rsid w:val="00AB3D5F"/>
    <w:rsid w:val="00AB4003"/>
    <w:rsid w:val="00AB6082"/>
    <w:rsid w:val="00AB7534"/>
    <w:rsid w:val="00AB772A"/>
    <w:rsid w:val="00AB7C3C"/>
    <w:rsid w:val="00AC0B88"/>
    <w:rsid w:val="00AC43C0"/>
    <w:rsid w:val="00AC725F"/>
    <w:rsid w:val="00AD2968"/>
    <w:rsid w:val="00AD2FD8"/>
    <w:rsid w:val="00AD7382"/>
    <w:rsid w:val="00AD7A04"/>
    <w:rsid w:val="00AE0B7B"/>
    <w:rsid w:val="00AE4204"/>
    <w:rsid w:val="00AE6C8A"/>
    <w:rsid w:val="00AF3E14"/>
    <w:rsid w:val="00AF5BBC"/>
    <w:rsid w:val="00B076DC"/>
    <w:rsid w:val="00B13A04"/>
    <w:rsid w:val="00B13CEB"/>
    <w:rsid w:val="00B14FAF"/>
    <w:rsid w:val="00B212A3"/>
    <w:rsid w:val="00B23ACE"/>
    <w:rsid w:val="00B25FA8"/>
    <w:rsid w:val="00B301BB"/>
    <w:rsid w:val="00B3071B"/>
    <w:rsid w:val="00B3222A"/>
    <w:rsid w:val="00B34E38"/>
    <w:rsid w:val="00B447E0"/>
    <w:rsid w:val="00B457B1"/>
    <w:rsid w:val="00B52741"/>
    <w:rsid w:val="00B54873"/>
    <w:rsid w:val="00B551E3"/>
    <w:rsid w:val="00B60448"/>
    <w:rsid w:val="00B70461"/>
    <w:rsid w:val="00B73209"/>
    <w:rsid w:val="00B75CA8"/>
    <w:rsid w:val="00B75DEA"/>
    <w:rsid w:val="00B804DB"/>
    <w:rsid w:val="00B8050F"/>
    <w:rsid w:val="00B84B8D"/>
    <w:rsid w:val="00B91738"/>
    <w:rsid w:val="00B940D2"/>
    <w:rsid w:val="00B95C8C"/>
    <w:rsid w:val="00B96762"/>
    <w:rsid w:val="00BA1D30"/>
    <w:rsid w:val="00BA260C"/>
    <w:rsid w:val="00BB06CB"/>
    <w:rsid w:val="00BB3F91"/>
    <w:rsid w:val="00BB519A"/>
    <w:rsid w:val="00BB6CC1"/>
    <w:rsid w:val="00BC21AB"/>
    <w:rsid w:val="00BC4AA0"/>
    <w:rsid w:val="00BD306A"/>
    <w:rsid w:val="00BD61C5"/>
    <w:rsid w:val="00BE1B55"/>
    <w:rsid w:val="00BE4BDC"/>
    <w:rsid w:val="00BE60A3"/>
    <w:rsid w:val="00BE7D65"/>
    <w:rsid w:val="00BE7FD6"/>
    <w:rsid w:val="00BF3C25"/>
    <w:rsid w:val="00BF3E04"/>
    <w:rsid w:val="00C00A84"/>
    <w:rsid w:val="00C0549C"/>
    <w:rsid w:val="00C21E04"/>
    <w:rsid w:val="00C25C0B"/>
    <w:rsid w:val="00C3104D"/>
    <w:rsid w:val="00C3189D"/>
    <w:rsid w:val="00C33931"/>
    <w:rsid w:val="00C34B41"/>
    <w:rsid w:val="00C350E3"/>
    <w:rsid w:val="00C36A73"/>
    <w:rsid w:val="00C37F6B"/>
    <w:rsid w:val="00C41ED3"/>
    <w:rsid w:val="00C50909"/>
    <w:rsid w:val="00C51006"/>
    <w:rsid w:val="00C61152"/>
    <w:rsid w:val="00C618C3"/>
    <w:rsid w:val="00C6221A"/>
    <w:rsid w:val="00C65522"/>
    <w:rsid w:val="00C65C6A"/>
    <w:rsid w:val="00C73188"/>
    <w:rsid w:val="00C74490"/>
    <w:rsid w:val="00C748AB"/>
    <w:rsid w:val="00C8133A"/>
    <w:rsid w:val="00C83098"/>
    <w:rsid w:val="00C921E8"/>
    <w:rsid w:val="00C925A5"/>
    <w:rsid w:val="00CA40B2"/>
    <w:rsid w:val="00CA44CC"/>
    <w:rsid w:val="00CA68E5"/>
    <w:rsid w:val="00CA7DE3"/>
    <w:rsid w:val="00CB0C11"/>
    <w:rsid w:val="00CB2B81"/>
    <w:rsid w:val="00CB51A1"/>
    <w:rsid w:val="00CB5248"/>
    <w:rsid w:val="00CB53D7"/>
    <w:rsid w:val="00CB54D8"/>
    <w:rsid w:val="00CB5667"/>
    <w:rsid w:val="00CB6EF5"/>
    <w:rsid w:val="00CC2C9E"/>
    <w:rsid w:val="00CC4A56"/>
    <w:rsid w:val="00CD40F8"/>
    <w:rsid w:val="00CD549B"/>
    <w:rsid w:val="00CD7BCB"/>
    <w:rsid w:val="00CE1C74"/>
    <w:rsid w:val="00CE4B9D"/>
    <w:rsid w:val="00CE6F7F"/>
    <w:rsid w:val="00CF270F"/>
    <w:rsid w:val="00CF3F6D"/>
    <w:rsid w:val="00D00118"/>
    <w:rsid w:val="00D02E33"/>
    <w:rsid w:val="00D03626"/>
    <w:rsid w:val="00D03FF9"/>
    <w:rsid w:val="00D07A9C"/>
    <w:rsid w:val="00D127D9"/>
    <w:rsid w:val="00D1427D"/>
    <w:rsid w:val="00D22391"/>
    <w:rsid w:val="00D269A8"/>
    <w:rsid w:val="00D40086"/>
    <w:rsid w:val="00D42C81"/>
    <w:rsid w:val="00D47D8F"/>
    <w:rsid w:val="00D62E99"/>
    <w:rsid w:val="00D632BF"/>
    <w:rsid w:val="00D71E6F"/>
    <w:rsid w:val="00D73D68"/>
    <w:rsid w:val="00D73E66"/>
    <w:rsid w:val="00D75299"/>
    <w:rsid w:val="00D77B2C"/>
    <w:rsid w:val="00D87B27"/>
    <w:rsid w:val="00D91811"/>
    <w:rsid w:val="00DA1490"/>
    <w:rsid w:val="00DA7722"/>
    <w:rsid w:val="00DB4BE8"/>
    <w:rsid w:val="00DB69E2"/>
    <w:rsid w:val="00DC0769"/>
    <w:rsid w:val="00DD1FBB"/>
    <w:rsid w:val="00DE0760"/>
    <w:rsid w:val="00DE3AD0"/>
    <w:rsid w:val="00DE4782"/>
    <w:rsid w:val="00DF57A9"/>
    <w:rsid w:val="00DF57FB"/>
    <w:rsid w:val="00DF5BD6"/>
    <w:rsid w:val="00DF79F7"/>
    <w:rsid w:val="00E02435"/>
    <w:rsid w:val="00E10017"/>
    <w:rsid w:val="00E1079C"/>
    <w:rsid w:val="00E11C6E"/>
    <w:rsid w:val="00E17318"/>
    <w:rsid w:val="00E241BA"/>
    <w:rsid w:val="00E62287"/>
    <w:rsid w:val="00E627BE"/>
    <w:rsid w:val="00E66429"/>
    <w:rsid w:val="00E66962"/>
    <w:rsid w:val="00E67779"/>
    <w:rsid w:val="00E711AD"/>
    <w:rsid w:val="00E72334"/>
    <w:rsid w:val="00E724E2"/>
    <w:rsid w:val="00E74FEC"/>
    <w:rsid w:val="00E81211"/>
    <w:rsid w:val="00E90A78"/>
    <w:rsid w:val="00EA0217"/>
    <w:rsid w:val="00EA3F30"/>
    <w:rsid w:val="00EA5DBF"/>
    <w:rsid w:val="00EA781D"/>
    <w:rsid w:val="00EB175A"/>
    <w:rsid w:val="00EB31E3"/>
    <w:rsid w:val="00EC1B86"/>
    <w:rsid w:val="00EC3C12"/>
    <w:rsid w:val="00ED51F7"/>
    <w:rsid w:val="00ED5517"/>
    <w:rsid w:val="00EE1B3F"/>
    <w:rsid w:val="00EE2D42"/>
    <w:rsid w:val="00EE476F"/>
    <w:rsid w:val="00EE529B"/>
    <w:rsid w:val="00EE5EDB"/>
    <w:rsid w:val="00EE7E9C"/>
    <w:rsid w:val="00F00D7B"/>
    <w:rsid w:val="00F044E3"/>
    <w:rsid w:val="00F07A2F"/>
    <w:rsid w:val="00F104C9"/>
    <w:rsid w:val="00F11EC9"/>
    <w:rsid w:val="00F12383"/>
    <w:rsid w:val="00F1243C"/>
    <w:rsid w:val="00F17D5B"/>
    <w:rsid w:val="00F21837"/>
    <w:rsid w:val="00F21BFE"/>
    <w:rsid w:val="00F22EE3"/>
    <w:rsid w:val="00F25441"/>
    <w:rsid w:val="00F27BC6"/>
    <w:rsid w:val="00F345B2"/>
    <w:rsid w:val="00F41291"/>
    <w:rsid w:val="00F44BF5"/>
    <w:rsid w:val="00F478C3"/>
    <w:rsid w:val="00F47F9A"/>
    <w:rsid w:val="00F5614F"/>
    <w:rsid w:val="00F6002D"/>
    <w:rsid w:val="00F60B7B"/>
    <w:rsid w:val="00F615AF"/>
    <w:rsid w:val="00F6225A"/>
    <w:rsid w:val="00F629A4"/>
    <w:rsid w:val="00F63E7E"/>
    <w:rsid w:val="00F66BD1"/>
    <w:rsid w:val="00F70B55"/>
    <w:rsid w:val="00F71981"/>
    <w:rsid w:val="00F76250"/>
    <w:rsid w:val="00F82FE2"/>
    <w:rsid w:val="00F87425"/>
    <w:rsid w:val="00F95DC1"/>
    <w:rsid w:val="00FA117F"/>
    <w:rsid w:val="00FA24B2"/>
    <w:rsid w:val="00FA2720"/>
    <w:rsid w:val="00FA2A35"/>
    <w:rsid w:val="00FA2C64"/>
    <w:rsid w:val="00FA4195"/>
    <w:rsid w:val="00FA4F0A"/>
    <w:rsid w:val="00FA5435"/>
    <w:rsid w:val="00FA7A46"/>
    <w:rsid w:val="00FB542C"/>
    <w:rsid w:val="00FC5BF9"/>
    <w:rsid w:val="00FC7AA1"/>
    <w:rsid w:val="00FD1939"/>
    <w:rsid w:val="00FD231D"/>
    <w:rsid w:val="00FD3BAC"/>
    <w:rsid w:val="00FD61A3"/>
    <w:rsid w:val="00FE0B90"/>
    <w:rsid w:val="00FE3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363F0406"/>
  <w15:chartTrackingRefBased/>
  <w15:docId w15:val="{4207C1B5-EB4D-4E87-9361-3F8D1BC3F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231DFB"/>
    <w:pPr>
      <w:bidi/>
      <w:spacing w:after="160" w:line="259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A25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A25D8"/>
  </w:style>
  <w:style w:type="paragraph" w:styleId="a4">
    <w:name w:val="footer"/>
    <w:basedOn w:val="a"/>
    <w:link w:val="Char0"/>
    <w:uiPriority w:val="99"/>
    <w:unhideWhenUsed/>
    <w:rsid w:val="009A25D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A25D8"/>
  </w:style>
  <w:style w:type="paragraph" w:styleId="a5">
    <w:name w:val="Balloon Text"/>
    <w:basedOn w:val="a"/>
    <w:link w:val="Char1"/>
    <w:uiPriority w:val="99"/>
    <w:semiHidden/>
    <w:unhideWhenUsed/>
    <w:rsid w:val="00461403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1">
    <w:name w:val="نص في بالون Char"/>
    <w:link w:val="a5"/>
    <w:uiPriority w:val="99"/>
    <w:semiHidden/>
    <w:rsid w:val="00461403"/>
    <w:rPr>
      <w:rFonts w:ascii="Tahoma" w:hAnsi="Tahoma" w:cs="Tahoma"/>
      <w:sz w:val="18"/>
      <w:szCs w:val="18"/>
    </w:rPr>
  </w:style>
  <w:style w:type="paragraph" w:styleId="a6">
    <w:name w:val="List Paragraph"/>
    <w:basedOn w:val="a"/>
    <w:uiPriority w:val="34"/>
    <w:qFormat/>
    <w:rsid w:val="0009797C"/>
    <w:pPr>
      <w:ind w:left="720"/>
      <w:contextualSpacing/>
    </w:pPr>
  </w:style>
  <w:style w:type="table" w:styleId="a7">
    <w:name w:val="Table Grid"/>
    <w:basedOn w:val="a1"/>
    <w:uiPriority w:val="39"/>
    <w:rsid w:val="00865E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lowtextselection">
    <w:name w:val="allowtextselection"/>
    <w:basedOn w:val="a0"/>
    <w:rsid w:val="007E6821"/>
  </w:style>
  <w:style w:type="character" w:styleId="Hyperlink">
    <w:name w:val="Hyperlink"/>
    <w:basedOn w:val="a0"/>
    <w:uiPriority w:val="99"/>
    <w:unhideWhenUsed/>
    <w:rsid w:val="007E6821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5A23F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1">
    <w:name w:val="إشارة لم يتم حلها1"/>
    <w:basedOn w:val="a0"/>
    <w:uiPriority w:val="99"/>
    <w:semiHidden/>
    <w:unhideWhenUsed/>
    <w:rsid w:val="00DE4782"/>
    <w:rPr>
      <w:color w:val="605E5C"/>
      <w:shd w:val="clear" w:color="auto" w:fill="E1DFDD"/>
    </w:rPr>
  </w:style>
  <w:style w:type="table" w:customStyle="1" w:styleId="2">
    <w:name w:val="شبكة جدول2"/>
    <w:basedOn w:val="a1"/>
    <w:next w:val="a7"/>
    <w:uiPriority w:val="39"/>
    <w:rsid w:val="00DE4782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شبكة جدول3"/>
    <w:basedOn w:val="a1"/>
    <w:next w:val="a7"/>
    <w:uiPriority w:val="39"/>
    <w:rsid w:val="00DE4782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شبكة جدول21"/>
    <w:basedOn w:val="a1"/>
    <w:next w:val="a7"/>
    <w:uiPriority w:val="39"/>
    <w:rsid w:val="004B3440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شبكة جدول1"/>
    <w:basedOn w:val="a1"/>
    <w:next w:val="a7"/>
    <w:uiPriority w:val="59"/>
    <w:rsid w:val="001E34F9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شبكة جدول22"/>
    <w:basedOn w:val="a1"/>
    <w:next w:val="a7"/>
    <w:uiPriority w:val="39"/>
    <w:rsid w:val="00B14FAF"/>
    <w:rPr>
      <w:kern w:val="2"/>
      <w:sz w:val="22"/>
      <w:szCs w:val="22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-6">
    <w:name w:val="Grid Table 1 Light Accent 6"/>
    <w:basedOn w:val="a1"/>
    <w:uiPriority w:val="46"/>
    <w:rsid w:val="00B212A3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20">
    <w:name w:val="إشارة لم يتم حلها2"/>
    <w:basedOn w:val="a0"/>
    <w:uiPriority w:val="99"/>
    <w:semiHidden/>
    <w:unhideWhenUsed/>
    <w:rsid w:val="00F07A2F"/>
    <w:rPr>
      <w:color w:val="605E5C"/>
      <w:shd w:val="clear" w:color="auto" w:fill="E1DFDD"/>
    </w:rPr>
  </w:style>
  <w:style w:type="table" w:customStyle="1" w:styleId="4">
    <w:name w:val="شبكة جدول4"/>
    <w:basedOn w:val="a1"/>
    <w:next w:val="a7"/>
    <w:uiPriority w:val="59"/>
    <w:rsid w:val="00120E76"/>
    <w:rPr>
      <w:rFonts w:eastAsia="Times New Roman"/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Strong"/>
    <w:basedOn w:val="a0"/>
    <w:uiPriority w:val="22"/>
    <w:qFormat/>
    <w:rsid w:val="00BB06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6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5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5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7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37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1432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099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701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409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80080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428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0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5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5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1008681437\Desktop\&#1575;&#1604;&#1603;&#1604;&#1610;&#1588;&#1577;%20&#1575;&#1604;&#1580;&#1583;&#1610;&#1583;&#1577;.dotx" TargetMode="Externa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33B77A-2974-46EB-BFF6-3820E3DABF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الكليشة الجديدة</Template>
  <TotalTime>119</TotalTime>
  <Pages>1</Pages>
  <Words>64</Words>
  <Characters>365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يوسف محمد منصور الزامل</dc:creator>
  <cp:keywords/>
  <dc:description/>
  <cp:lastModifiedBy>يوسف محمد منصور الزامل</cp:lastModifiedBy>
  <cp:revision>8</cp:revision>
  <cp:lastPrinted>2025-11-26T07:54:00Z</cp:lastPrinted>
  <dcterms:created xsi:type="dcterms:W3CDTF">2025-11-26T07:11:00Z</dcterms:created>
  <dcterms:modified xsi:type="dcterms:W3CDTF">2025-11-30T11:28:00Z</dcterms:modified>
</cp:coreProperties>
</file>