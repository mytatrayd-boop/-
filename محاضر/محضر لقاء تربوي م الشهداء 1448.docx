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CD9D2" w14:textId="77777777" w:rsidR="00B23ACE" w:rsidRDefault="00B23ACE" w:rsidP="00D1427D">
      <w:pPr>
        <w:rPr>
          <w:rtl/>
        </w:rPr>
      </w:pPr>
      <w:r w:rsidRPr="00B20E27">
        <w:rPr>
          <w:rFonts w:eastAsia="Times New Roman" w:cs="AL-Mohanad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64128" wp14:editId="321E6629">
                <wp:simplePos x="0" y="0"/>
                <wp:positionH relativeFrom="column">
                  <wp:posOffset>153289</wp:posOffset>
                </wp:positionH>
                <wp:positionV relativeFrom="paragraph">
                  <wp:posOffset>83820</wp:posOffset>
                </wp:positionV>
                <wp:extent cx="2535428" cy="249936"/>
                <wp:effectExtent l="0" t="0" r="0" b="4445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428" cy="2499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CC90A8" w14:textId="5B7E0CAC" w:rsidR="00D1427D" w:rsidRPr="00CB54D8" w:rsidRDefault="00D1427D" w:rsidP="00530E81">
                            <w:pPr>
                              <w:spacing w:line="180" w:lineRule="auto"/>
                              <w:rPr>
                                <w:rFonts w:ascii="Sakkal Majalla" w:hAnsi="Sakkal Majalla" w:cs="Sakkal Majalla"/>
                                <w:sz w:val="20"/>
                                <w:szCs w:val="20"/>
                              </w:rPr>
                            </w:pPr>
                            <w:bookmarkStart w:id="0" w:name="_Hlk208390458"/>
                            <w:bookmarkEnd w:id="0"/>
                            <w:r w:rsidRPr="00CB54D8">
                              <w:rPr>
                                <w:rFonts w:ascii="Sakkal Majalla" w:hAnsi="Sakkal Majalla" w:cs="Sakkal Majalla"/>
                                <w:color w:val="006666"/>
                                <w:sz w:val="20"/>
                                <w:szCs w:val="20"/>
                                <w:rtl/>
                                <w:lang w:val="en-GB"/>
                              </w:rPr>
                              <w:t xml:space="preserve">الموضوع: </w:t>
                            </w:r>
                            <w:r w:rsidR="00FA4195">
                              <w:rPr>
                                <w:rFonts w:ascii="Sakkal Majalla" w:hAnsi="Sakkal Majalla" w:cs="Sakkal Majalla" w:hint="cs"/>
                                <w:sz w:val="20"/>
                                <w:szCs w:val="20"/>
                                <w:rtl/>
                              </w:rPr>
                              <w:t xml:space="preserve">نموذج تنفيذ </w:t>
                            </w:r>
                            <w:r w:rsidR="000E76A1">
                              <w:rPr>
                                <w:rFonts w:ascii="Sakkal Majalla" w:hAnsi="Sakkal Majalla" w:cs="Sakkal Majalla" w:hint="cs"/>
                                <w:sz w:val="20"/>
                                <w:szCs w:val="20"/>
                                <w:rtl/>
                              </w:rPr>
                              <w:t>أسلوب</w:t>
                            </w:r>
                            <w:r w:rsidR="00FA4195">
                              <w:rPr>
                                <w:rFonts w:ascii="Sakkal Majalla" w:hAnsi="Sakkal Majalla" w:cs="Sakkal Majalla" w:hint="cs"/>
                                <w:sz w:val="20"/>
                                <w:szCs w:val="20"/>
                                <w:rtl/>
                              </w:rPr>
                              <w:t xml:space="preserve"> إشرافية.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64128" id="_x0000_t202" coordsize="21600,21600" o:spt="202" path="m,l,21600r21600,l21600,xe">
                <v:stroke joinstyle="miter"/>
                <v:path gradientshapeok="t" o:connecttype="rect"/>
              </v:shapetype>
              <v:shape id="مربع نص 18" o:spid="_x0000_s1026" type="#_x0000_t202" style="position:absolute;left:0;text-align:left;margin-left:12.05pt;margin-top:6.6pt;width:199.65pt;height:1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" fillcolor="window" stroked="f" strokeweight=".5pt">
                <v:textbox>
                  <w:txbxContent>
                    <w:p w14:paraId="21CC90A8" w14:textId="5B7E0CAC" w:rsidR="00D1427D" w:rsidRPr="00CB54D8" w:rsidRDefault="00D1427D" w:rsidP="00530E81">
                      <w:pPr>
                        <w:spacing w:line="180" w:lineRule="auto"/>
                        <w:rPr>
                          <w:rFonts w:ascii="Sakkal Majalla" w:hAnsi="Sakkal Majalla" w:cs="Sakkal Majalla"/>
                          <w:sz w:val="20"/>
                          <w:szCs w:val="20"/>
                        </w:rPr>
                      </w:pPr>
                      <w:bookmarkStart w:id="1" w:name="_Hlk208390458"/>
                      <w:bookmarkEnd w:id="1"/>
                      <w:r w:rsidRPr="00CB54D8">
                        <w:rPr>
                          <w:rFonts w:ascii="Sakkal Majalla" w:hAnsi="Sakkal Majalla" w:cs="Sakkal Majalla"/>
                          <w:color w:val="006666"/>
                          <w:sz w:val="20"/>
                          <w:szCs w:val="20"/>
                          <w:rtl/>
                          <w:lang w:val="en-GB"/>
                        </w:rPr>
                        <w:t xml:space="preserve">الموضوع: </w:t>
                      </w:r>
                      <w:r w:rsidR="00FA4195">
                        <w:rPr>
                          <w:rFonts w:ascii="Sakkal Majalla" w:hAnsi="Sakkal Majalla" w:cs="Sakkal Majalla" w:hint="cs"/>
                          <w:sz w:val="20"/>
                          <w:szCs w:val="20"/>
                          <w:rtl/>
                        </w:rPr>
                        <w:t xml:space="preserve">نموذج تنفيذ </w:t>
                      </w:r>
                      <w:r w:rsidR="000E76A1">
                        <w:rPr>
                          <w:rFonts w:ascii="Sakkal Majalla" w:hAnsi="Sakkal Majalla" w:cs="Sakkal Majalla" w:hint="cs"/>
                          <w:sz w:val="20"/>
                          <w:szCs w:val="20"/>
                          <w:rtl/>
                        </w:rPr>
                        <w:t>أسلوب</w:t>
                      </w:r>
                      <w:r w:rsidR="00FA4195">
                        <w:rPr>
                          <w:rFonts w:ascii="Sakkal Majalla" w:hAnsi="Sakkal Majalla" w:cs="Sakkal Majalla" w:hint="cs"/>
                          <w:sz w:val="20"/>
                          <w:szCs w:val="20"/>
                          <w:rtl/>
                        </w:rPr>
                        <w:t xml:space="preserve"> إشرافية.</w:t>
                      </w:r>
                    </w:p>
                  </w:txbxContent>
                </v:textbox>
              </v:shape>
            </w:pict>
          </mc:Fallback>
        </mc:AlternateContent>
      </w:r>
    </w:p>
    <w:p w14:paraId="6F4D1704" w14:textId="77777777" w:rsidR="00047E28" w:rsidRDefault="00711AA1" w:rsidP="00047E28">
      <w:pPr>
        <w:tabs>
          <w:tab w:val="left" w:pos="968"/>
        </w:tabs>
        <w:jc w:val="both"/>
        <w:rPr>
          <w:rFonts w:cs="AL-Mohanad"/>
          <w:sz w:val="14"/>
          <w:szCs w:val="14"/>
          <w:rtl/>
        </w:rPr>
      </w:pPr>
      <w:r w:rsidRPr="006C341B">
        <w:rPr>
          <w:rFonts w:cs="AL-Mohanad"/>
          <w:sz w:val="30"/>
          <w:szCs w:val="30"/>
          <w:rtl/>
        </w:rPr>
        <w:t xml:space="preserve">      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1282"/>
        <w:gridCol w:w="63"/>
        <w:gridCol w:w="1345"/>
        <w:gridCol w:w="1346"/>
        <w:gridCol w:w="1309"/>
        <w:gridCol w:w="36"/>
        <w:gridCol w:w="1345"/>
        <w:gridCol w:w="169"/>
        <w:gridCol w:w="142"/>
        <w:gridCol w:w="1035"/>
        <w:gridCol w:w="598"/>
        <w:gridCol w:w="747"/>
        <w:gridCol w:w="1346"/>
      </w:tblGrid>
      <w:tr w:rsidR="00EE5EDB" w14:paraId="2DA3F3C4" w14:textId="77777777" w:rsidTr="001764B9">
        <w:tc>
          <w:tcPr>
            <w:tcW w:w="1282" w:type="dxa"/>
            <w:shd w:val="clear" w:color="auto" w:fill="D9D9D9" w:themeFill="background1" w:themeFillShade="D9"/>
            <w:vAlign w:val="center"/>
          </w:tcPr>
          <w:p w14:paraId="7B78EA76" w14:textId="77777777" w:rsidR="00EE5EDB" w:rsidRPr="00EE5EDB" w:rsidRDefault="00EE5EDB" w:rsidP="001764B9">
            <w:pPr>
              <w:tabs>
                <w:tab w:val="left" w:pos="968"/>
              </w:tabs>
              <w:spacing w:after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المدرسة </w:t>
            </w:r>
          </w:p>
        </w:tc>
        <w:tc>
          <w:tcPr>
            <w:tcW w:w="5755" w:type="dxa"/>
            <w:gridSpan w:val="8"/>
            <w:vAlign w:val="center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  <w:t>متوسطة الشهداء بالنسيم</w:t>
            </w:r>
          </w:p>
        </w:tc>
        <w:tc>
          <w:tcPr>
            <w:tcW w:w="1633" w:type="dxa"/>
            <w:gridSpan w:val="2"/>
            <w:shd w:val="clear" w:color="auto" w:fill="D9D9D9" w:themeFill="background1" w:themeFillShade="D9"/>
            <w:vAlign w:val="center"/>
          </w:tcPr>
          <w:p w14:paraId="505F4B98" w14:textId="77777777" w:rsidR="00EE5EDB" w:rsidRPr="00EE5EDB" w:rsidRDefault="00EE5EDB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الرقم الإحصائي</w:t>
            </w:r>
          </w:p>
        </w:tc>
        <w:tc>
          <w:tcPr>
            <w:tcW w:w="2093" w:type="dxa"/>
            <w:gridSpan w:val="2"/>
            <w:vAlign w:val="center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</w:r>
          </w:p>
        </w:tc>
      </w:tr>
      <w:tr w:rsidR="000E76A1" w14:paraId="5BC9A698" w14:textId="77777777" w:rsidTr="00E25DD7">
        <w:tc>
          <w:tcPr>
            <w:tcW w:w="10763" w:type="dxa"/>
            <w:gridSpan w:val="13"/>
            <w:shd w:val="clear" w:color="auto" w:fill="D9D9D9" w:themeFill="background1" w:themeFillShade="D9"/>
            <w:vAlign w:val="center"/>
          </w:tcPr>
          <w:p w14:paraId="68B751CA" w14:textId="77777777" w:rsidR="000E76A1" w:rsidRPr="00EE5EDB" w:rsidRDefault="000E76A1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E5EDB">
              <w:rPr>
                <w:rFonts w:ascii="Sakkal Majalla" w:hAnsi="Sakkal Majalla" w:cs="Sakkal Majalla"/>
                <w:sz w:val="28"/>
                <w:szCs w:val="28"/>
                <w:rtl/>
              </w:rPr>
              <w:t>الأسلوب الإشرافي</w:t>
            </w:r>
          </w:p>
        </w:tc>
      </w:tr>
      <w:tr w:rsidR="001764B9" w14:paraId="5CA9051B" w14:textId="77777777" w:rsidTr="001764B9">
        <w:trPr>
          <w:trHeight w:val="253"/>
        </w:trPr>
        <w:tc>
          <w:tcPr>
            <w:tcW w:w="1345" w:type="dxa"/>
            <w:gridSpan w:val="2"/>
            <w:vAlign w:val="center"/>
          </w:tcPr>
          <w:p w14:paraId="62090ADB" w14:textId="77777777" w:rsidR="001764B9" w:rsidRPr="000E76A1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34120D">
              <w:rPr>
                <w:rFonts w:ascii="Sakkal Majalla" w:hAnsi="Sakkal Majalla" w:cs="Sakkal Majalla"/>
                <w:sz w:val="24"/>
                <w:szCs w:val="24"/>
                <w:rtl/>
              </w:rPr>
              <w:t>ورشة عمل</w:t>
            </w:r>
          </w:p>
        </w:tc>
        <w:tc>
          <w:tcPr>
            <w:tcW w:w="1345" w:type="dxa"/>
            <w:vAlign w:val="center"/>
          </w:tcPr>
          <w:p w14:paraId="2743499C" w14:textId="77777777" w:rsid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تبادل زيارات</w:t>
            </w:r>
          </w:p>
          <w:p w14:paraId="0FF25425" w14:textId="24C84F7E" w:rsidR="001764B9" w:rsidRPr="000E76A1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زيارة صفية</w:t>
            </w:r>
          </w:p>
        </w:tc>
        <w:tc>
          <w:tcPr>
            <w:tcW w:w="1346" w:type="dxa"/>
            <w:vAlign w:val="center"/>
          </w:tcPr>
          <w:p w14:paraId="5E92C816" w14:textId="77777777" w:rsidR="001764B9" w:rsidRPr="000E76A1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0E76A1">
              <w:rPr>
                <w:rFonts w:ascii="Sakkal Majalla" w:hAnsi="Sakkal Majalla" w:cs="Sakkal Majalla"/>
                <w:sz w:val="24"/>
                <w:szCs w:val="24"/>
                <w:rtl/>
              </w:rPr>
              <w:t>حلقة نقاش</w:t>
            </w:r>
          </w:p>
        </w:tc>
        <w:tc>
          <w:tcPr>
            <w:tcW w:w="1345" w:type="dxa"/>
            <w:gridSpan w:val="2"/>
            <w:vAlign w:val="center"/>
          </w:tcPr>
          <w:p w14:paraId="4012DA1F" w14:textId="77777777" w:rsidR="001764B9" w:rsidRPr="009658E0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34120D">
              <w:rPr>
                <w:rFonts w:ascii="Sakkal Majalla" w:eastAsia="Andalus" w:hAnsi="Sakkal Majalla" w:cs="Sakkal Majalla"/>
                <w:color w:val="000000" w:themeColor="text1"/>
                <w:sz w:val="24"/>
                <w:szCs w:val="24"/>
                <w:rtl/>
              </w:rPr>
              <w:t>مجتمع تعلم مهني</w:t>
            </w:r>
          </w:p>
        </w:tc>
        <w:tc>
          <w:tcPr>
            <w:tcW w:w="1345" w:type="dxa"/>
            <w:vAlign w:val="center"/>
          </w:tcPr>
          <w:p w14:paraId="2E46A0D8" w14:textId="77777777" w:rsidR="001764B9" w:rsidRPr="009658E0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34120D">
              <w:rPr>
                <w:rFonts w:ascii="Sakkal Majalla" w:eastAsia="Andalus" w:hAnsi="Sakkal Majalla" w:cs="Sakkal Majalla"/>
                <w:color w:val="000000" w:themeColor="text1"/>
                <w:sz w:val="24"/>
                <w:szCs w:val="24"/>
                <w:rtl/>
              </w:rPr>
              <w:t>درس تطبيقي</w:t>
            </w:r>
          </w:p>
        </w:tc>
        <w:tc>
          <w:tcPr>
            <w:tcW w:w="1346" w:type="dxa"/>
            <w:gridSpan w:val="3"/>
            <w:vAlign w:val="center"/>
          </w:tcPr>
          <w:p w14:paraId="6695402E" w14:textId="234A5664" w:rsidR="001764B9" w:rsidRPr="009658E0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34120D">
              <w:rPr>
                <w:rFonts w:ascii="Sakkal Majalla" w:hAnsi="Sakkal Majalla" w:cs="Sakkal Majalla"/>
                <w:sz w:val="24"/>
                <w:szCs w:val="24"/>
                <w:rtl/>
              </w:rPr>
              <w:t>اجتماع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/ لقاء</w:t>
            </w:r>
          </w:p>
        </w:tc>
        <w:tc>
          <w:tcPr>
            <w:tcW w:w="1345" w:type="dxa"/>
            <w:gridSpan w:val="2"/>
            <w:vAlign w:val="center"/>
          </w:tcPr>
          <w:p w14:paraId="5BE127A0" w14:textId="77777777" w:rsidR="001764B9" w:rsidRPr="009658E0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34120D">
              <w:rPr>
                <w:rFonts w:ascii="Sakkal Majalla" w:hAnsi="Sakkal Majalla" w:cs="Sakkal Majalla"/>
                <w:sz w:val="24"/>
                <w:szCs w:val="24"/>
                <w:rtl/>
              </w:rPr>
              <w:t>برنامج تدريبي</w:t>
            </w:r>
          </w:p>
        </w:tc>
        <w:tc>
          <w:tcPr>
            <w:tcW w:w="1346" w:type="dxa"/>
            <w:vAlign w:val="center"/>
          </w:tcPr>
          <w:p w14:paraId="06CC0A05" w14:textId="346B7510" w:rsidR="001764B9" w:rsidRPr="009658E0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eastAsia="Andalus" w:hAnsi="Sakkal Majalla" w:cs="Sakkal Majalla" w:hint="cs"/>
                <w:color w:val="000000" w:themeColor="text1"/>
                <w:sz w:val="24"/>
                <w:szCs w:val="24"/>
                <w:rtl/>
              </w:rPr>
              <w:t>تعليم مصغر</w:t>
            </w:r>
            <w:r w:rsidRPr="0034120D">
              <w:rPr>
                <w:rFonts w:ascii="Sakkal Majalla" w:eastAsia="Andalus" w:hAnsi="Sakkal Majalla" w:cs="Sakkal Majalla"/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</w:tr>
      <w:tr w:rsidR="001764B9" w14:paraId="4C098C43" w14:textId="77777777" w:rsidTr="001764B9">
        <w:trPr>
          <w:trHeight w:val="253"/>
        </w:trPr>
        <w:tc>
          <w:tcPr>
            <w:tcW w:w="1345" w:type="dxa"/>
            <w:gridSpan w:val="2"/>
          </w:tcPr>
          <w:p w14:paraId="5B35CBDA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5" w:type="dxa"/>
          </w:tcPr>
          <w:p w14:paraId="39DA4B61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6" w:type="dxa"/>
          </w:tcPr>
          <w:p w14:paraId="068A9245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5" w:type="dxa"/>
            <w:gridSpan w:val="2"/>
          </w:tcPr>
          <w:p w14:paraId="0D1A263B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5" w:type="dxa"/>
          </w:tcPr>
          <w:p w14:paraId="3F394BA6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6" w:type="dxa"/>
            <w:gridSpan w:val="3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8"/>
                <w:szCs w:val="28"/>
                <w:bCs/>
                <w:rtl/>
              </w:rPr>
              <w:t>✓</w:t>
            </w:r>
          </w:p>
        </w:tc>
        <w:tc>
          <w:tcPr>
            <w:tcW w:w="1345" w:type="dxa"/>
            <w:gridSpan w:val="2"/>
          </w:tcPr>
          <w:p w14:paraId="21001E76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6" w:type="dxa"/>
          </w:tcPr>
          <w:p w14:paraId="74A72A2A" w14:textId="55DD2C7A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34120D" w14:paraId="62873C1C" w14:textId="77777777" w:rsidTr="001764B9">
        <w:tc>
          <w:tcPr>
            <w:tcW w:w="1282" w:type="dxa"/>
            <w:shd w:val="clear" w:color="auto" w:fill="D9D9D9" w:themeFill="background1" w:themeFillShade="D9"/>
          </w:tcPr>
          <w:p w14:paraId="2556BBAF" w14:textId="77777777" w:rsidR="0034120D" w:rsidRPr="00EE5EDB" w:rsidRDefault="0034120D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E5EDB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اليوم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و</w:t>
            </w:r>
            <w:r w:rsidRPr="00EE5EDB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4063" w:type="dxa"/>
            <w:gridSpan w:val="4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  <w:t>الاثنين 15/5/1448هـ</w:t>
            </w:r>
          </w:p>
        </w:tc>
        <w:tc>
          <w:tcPr>
            <w:tcW w:w="1550" w:type="dxa"/>
            <w:gridSpan w:val="3"/>
            <w:shd w:val="clear" w:color="auto" w:fill="D9D9D9" w:themeFill="background1" w:themeFillShade="D9"/>
          </w:tcPr>
          <w:p w14:paraId="22A4958E" w14:textId="77777777" w:rsidR="0034120D" w:rsidRPr="00EE5EDB" w:rsidRDefault="0034120D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E5EDB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3868" w:type="dxa"/>
            <w:gridSpan w:val="5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  <w:t>لجنة التميز بالمدرسة</w:t>
            </w:r>
          </w:p>
        </w:tc>
      </w:tr>
      <w:tr w:rsidR="001764B9" w14:paraId="1B7FD955" w14:textId="77777777" w:rsidTr="001764B9">
        <w:tc>
          <w:tcPr>
            <w:tcW w:w="1282" w:type="dxa"/>
            <w:shd w:val="clear" w:color="auto" w:fill="D9D9D9" w:themeFill="background1" w:themeFillShade="D9"/>
          </w:tcPr>
          <w:p w14:paraId="7D13517D" w14:textId="5D1FD324" w:rsidR="001764B9" w:rsidRPr="00EE5EDB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 w:hint="cs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العنوان </w:t>
            </w:r>
          </w:p>
        </w:tc>
        <w:tc>
          <w:tcPr>
            <w:tcW w:w="9481" w:type="dxa"/>
            <w:gridSpan w:val="12"/>
            <w:shd w:val="clear" w:color="auto" w:fill="auto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  <w:t>قراءة نتائج تقرير التقويم الذاتي والتوصيات المترتبة عليه</w:t>
            </w:r>
          </w:p>
        </w:tc>
      </w:tr>
    </w:tbl>
    <w:p w14:paraId="7919F933" w14:textId="77777777" w:rsidR="00EE5EDB" w:rsidRPr="00B54873" w:rsidRDefault="00EE5EDB" w:rsidP="00047E28">
      <w:pPr>
        <w:tabs>
          <w:tab w:val="left" w:pos="968"/>
        </w:tabs>
        <w:jc w:val="both"/>
        <w:rPr>
          <w:rFonts w:cs="AL-Mohanad"/>
          <w:sz w:val="2"/>
          <w:szCs w:val="2"/>
          <w:rtl/>
        </w:rPr>
      </w:pPr>
    </w:p>
    <w:p w14:paraId="747A2378" w14:textId="5F9112DD" w:rsidR="009658E0" w:rsidRPr="00B54873" w:rsidRDefault="001764B9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proofErr w:type="gramStart"/>
      <w:r>
        <w:rPr>
          <w:rFonts w:ascii="Sakkal Majalla" w:hAnsi="Sakkal Majalla" w:cs="Sakkal Majalla" w:hint="cs"/>
          <w:sz w:val="28"/>
          <w:szCs w:val="28"/>
          <w:rtl/>
        </w:rPr>
        <w:t>المحاور :</w:t>
      </w:r>
      <w:proofErr w:type="gramEnd"/>
    </w:p>
    <w:p w14:paraId="0CAF9BDF" w14:textId="77777777" w:rsidR="0034120D" w:rsidRPr="00B54873" w:rsidRDefault="0034120D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B54873">
        <w:rPr>
          <w:rFonts w:ascii="Sakkal Majalla" w:hAnsi="Sakkal Majalla" w:cs="Sakkal Majalla"/>
          <w:sz w:val="28"/>
          <w:szCs w:val="28"/>
          <w:rtl/>
        </w:rPr>
        <w:t>1- استعراض نتائج تقرير التقويم الذاتي للمدرسة في مجالاته الأربعة.</w:t>
      </w:r>
    </w:p>
    <w:p w14:paraId="47FB756E" w14:textId="77777777" w:rsidR="0034120D" w:rsidRPr="00B54873" w:rsidRDefault="0034120D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B54873">
        <w:rPr>
          <w:rFonts w:ascii="Sakkal Majalla" w:hAnsi="Sakkal Majalla" w:cs="Sakkal Majalla"/>
          <w:sz w:val="28"/>
          <w:szCs w:val="28"/>
          <w:rtl/>
        </w:rPr>
        <w:t>2- تحديد جوانب القوة وجوانب التحسين وربطها بخطة التحسين.</w:t>
      </w:r>
    </w:p>
    <w:p w14:paraId="447DA56E" w14:textId="5A35DDF6" w:rsidR="0034120D" w:rsidRPr="00B54873" w:rsidRDefault="001764B9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المكاسب التعليمية:</w:t>
      </w:r>
    </w:p>
    <w:p w14:paraId="23403C89" w14:textId="77777777" w:rsidR="0034120D" w:rsidRPr="00B54873" w:rsidRDefault="0034120D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B54873">
        <w:rPr>
          <w:rFonts w:ascii="Sakkal Majalla" w:hAnsi="Sakkal Majalla" w:cs="Sakkal Majalla"/>
          <w:sz w:val="28"/>
          <w:szCs w:val="28"/>
          <w:rtl/>
        </w:rPr>
        <w:t>1- الإشادة بإيجابيات المدرسة الواردة في تقرير التقويم الذاتي، ومنها: تفعيل التواصل مع أولياء الأمور عبر قنوات تواصل متنوعة.</w:t>
      </w:r>
    </w:p>
    <w:p w14:paraId="725F29DC" w14:textId="77777777" w:rsidR="0034120D" w:rsidRPr="00B54873" w:rsidRDefault="0034120D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B54873">
        <w:rPr>
          <w:rFonts w:ascii="Sakkal Majalla" w:hAnsi="Sakkal Majalla" w:cs="Sakkal Majalla"/>
          <w:sz w:val="28"/>
          <w:szCs w:val="28"/>
          <w:rtl/>
        </w:rPr>
        <w:t>2- الإشادة بإيجابيات المدرسة في تعزيز القيم والسلوك الإيجابي لدى الطلاب والانضباط المدرسي.</w:t>
      </w:r>
    </w:p>
    <w:p w14:paraId="47D5D1CF" w14:textId="1429B698" w:rsidR="0034120D" w:rsidRDefault="0034120D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B54873">
        <w:rPr>
          <w:rFonts w:ascii="Sakkal Majalla" w:hAnsi="Sakkal Majalla" w:cs="Sakkal Majalla"/>
          <w:sz w:val="28"/>
          <w:szCs w:val="28"/>
          <w:rtl/>
        </w:rPr>
        <w:t>3- معرفة جوانب التحسين ذات الأولوية المؤثرة في نواتج التعلم.</w:t>
      </w:r>
    </w:p>
    <w:p w14:paraId="1F4EB180" w14:textId="5B8D82B9" w:rsidR="001764B9" w:rsidRDefault="001764B9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التوصيات:</w:t>
      </w:r>
    </w:p>
    <w:p w14:paraId="5EDCD643" w14:textId="573D25C6" w:rsidR="001764B9" w:rsidRDefault="001764B9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1- الاطلاع على نموذج التوصيات المرفق بالمحضر والعمل بما ورد فيه.</w:t>
      </w:r>
    </w:p>
    <w:p w14:paraId="5FDF03E1" w14:textId="47DBC8EF" w:rsidR="001764B9" w:rsidRDefault="001764B9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2- تضمين التوصيات في خطة التحسين ومتابعة تنفيذها أسبوعيًا من قبل لجنة التميز.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569"/>
        <w:gridCol w:w="3118"/>
        <w:gridCol w:w="1694"/>
        <w:gridCol w:w="574"/>
        <w:gridCol w:w="3119"/>
        <w:gridCol w:w="1689"/>
      </w:tblGrid>
      <w:tr w:rsidR="00B54873" w:rsidRPr="001764B9" w14:paraId="34BAE062" w14:textId="77777777" w:rsidTr="001764B9">
        <w:tc>
          <w:tcPr>
            <w:tcW w:w="569" w:type="dxa"/>
            <w:vAlign w:val="center"/>
          </w:tcPr>
          <w:p w14:paraId="70DED9D3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م</w:t>
            </w:r>
          </w:p>
        </w:tc>
        <w:tc>
          <w:tcPr>
            <w:tcW w:w="3118" w:type="dxa"/>
            <w:vAlign w:val="center"/>
          </w:tcPr>
          <w:p w14:paraId="30575583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الاسم</w:t>
            </w:r>
          </w:p>
        </w:tc>
        <w:tc>
          <w:tcPr>
            <w:tcW w:w="1694" w:type="dxa"/>
            <w:vAlign w:val="center"/>
          </w:tcPr>
          <w:p w14:paraId="21783EC2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التوقيع</w:t>
            </w:r>
          </w:p>
        </w:tc>
        <w:tc>
          <w:tcPr>
            <w:tcW w:w="574" w:type="dxa"/>
            <w:vAlign w:val="center"/>
          </w:tcPr>
          <w:p w14:paraId="1D0C6CD9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م</w:t>
            </w:r>
          </w:p>
        </w:tc>
        <w:tc>
          <w:tcPr>
            <w:tcW w:w="3119" w:type="dxa"/>
            <w:vAlign w:val="center"/>
          </w:tcPr>
          <w:p w14:paraId="00B8888B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الاسم</w:t>
            </w:r>
          </w:p>
        </w:tc>
        <w:tc>
          <w:tcPr>
            <w:tcW w:w="1689" w:type="dxa"/>
            <w:vAlign w:val="center"/>
          </w:tcPr>
          <w:p w14:paraId="425AE974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التوقيع</w:t>
            </w:r>
          </w:p>
        </w:tc>
      </w:tr>
      <w:tr w:rsidR="00FA4195" w:rsidRPr="001764B9" w14:paraId="30F82D77" w14:textId="77777777" w:rsidTr="001764B9">
        <w:tc>
          <w:tcPr>
            <w:tcW w:w="569" w:type="dxa"/>
            <w:vAlign w:val="center"/>
          </w:tcPr>
          <w:p w14:paraId="003EDB5C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1</w:t>
            </w:r>
          </w:p>
        </w:tc>
        <w:tc>
          <w:tcPr>
            <w:tcW w:w="3118" w:type="dxa"/>
            <w:vAlign w:val="center"/>
          </w:tcPr>
          <w:p w14:paraId="0671FE0A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94" w:type="dxa"/>
            <w:vAlign w:val="center"/>
          </w:tcPr>
          <w:p w14:paraId="5E2B8027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574" w:type="dxa"/>
            <w:vAlign w:val="center"/>
          </w:tcPr>
          <w:p w14:paraId="45E03B0F" w14:textId="4C2159B5" w:rsidR="00FA4195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6</w:t>
            </w:r>
          </w:p>
        </w:tc>
        <w:tc>
          <w:tcPr>
            <w:tcW w:w="3119" w:type="dxa"/>
            <w:vAlign w:val="center"/>
          </w:tcPr>
          <w:p w14:paraId="46468ECF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89" w:type="dxa"/>
            <w:vAlign w:val="center"/>
          </w:tcPr>
          <w:p w14:paraId="1BE1654E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</w:tr>
      <w:tr w:rsidR="00FA4195" w:rsidRPr="001764B9" w14:paraId="1BDE2E0B" w14:textId="77777777" w:rsidTr="001764B9">
        <w:tc>
          <w:tcPr>
            <w:tcW w:w="569" w:type="dxa"/>
            <w:vAlign w:val="center"/>
          </w:tcPr>
          <w:p w14:paraId="3BF4F6B0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2</w:t>
            </w:r>
          </w:p>
        </w:tc>
        <w:tc>
          <w:tcPr>
            <w:tcW w:w="3118" w:type="dxa"/>
            <w:vAlign w:val="center"/>
          </w:tcPr>
          <w:p w14:paraId="3FA88A37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94" w:type="dxa"/>
            <w:vAlign w:val="center"/>
          </w:tcPr>
          <w:p w14:paraId="3FCB3660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574" w:type="dxa"/>
            <w:vAlign w:val="center"/>
          </w:tcPr>
          <w:p w14:paraId="71F1C4E8" w14:textId="367B4F58" w:rsidR="00FA4195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7</w:t>
            </w:r>
          </w:p>
        </w:tc>
        <w:tc>
          <w:tcPr>
            <w:tcW w:w="3119" w:type="dxa"/>
            <w:vAlign w:val="center"/>
          </w:tcPr>
          <w:p w14:paraId="631BF5C9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89" w:type="dxa"/>
            <w:vAlign w:val="center"/>
          </w:tcPr>
          <w:p w14:paraId="42B10373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</w:tr>
      <w:tr w:rsidR="00FA4195" w:rsidRPr="001764B9" w14:paraId="621B4DC6" w14:textId="77777777" w:rsidTr="001764B9">
        <w:tc>
          <w:tcPr>
            <w:tcW w:w="569" w:type="dxa"/>
            <w:vAlign w:val="center"/>
          </w:tcPr>
          <w:p w14:paraId="3599189D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3</w:t>
            </w:r>
          </w:p>
        </w:tc>
        <w:tc>
          <w:tcPr>
            <w:tcW w:w="3118" w:type="dxa"/>
            <w:vAlign w:val="center"/>
          </w:tcPr>
          <w:p w14:paraId="4D5216DA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94" w:type="dxa"/>
            <w:vAlign w:val="center"/>
          </w:tcPr>
          <w:p w14:paraId="61437E89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574" w:type="dxa"/>
            <w:vAlign w:val="center"/>
          </w:tcPr>
          <w:p w14:paraId="755A49B3" w14:textId="339FAD99" w:rsidR="00FA4195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8</w:t>
            </w:r>
          </w:p>
        </w:tc>
        <w:tc>
          <w:tcPr>
            <w:tcW w:w="3119" w:type="dxa"/>
            <w:vAlign w:val="center"/>
          </w:tcPr>
          <w:p w14:paraId="23CA4281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89" w:type="dxa"/>
            <w:vAlign w:val="center"/>
          </w:tcPr>
          <w:p w14:paraId="216606B0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</w:tr>
      <w:tr w:rsidR="001764B9" w:rsidRPr="001764B9" w14:paraId="35B22AEF" w14:textId="77777777" w:rsidTr="001764B9">
        <w:tc>
          <w:tcPr>
            <w:tcW w:w="569" w:type="dxa"/>
            <w:vAlign w:val="center"/>
          </w:tcPr>
          <w:p w14:paraId="1DF52C27" w14:textId="093E7D31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4</w:t>
            </w:r>
          </w:p>
        </w:tc>
        <w:tc>
          <w:tcPr>
            <w:tcW w:w="3118" w:type="dxa"/>
            <w:vAlign w:val="center"/>
          </w:tcPr>
          <w:p w14:paraId="61ABA6BD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94" w:type="dxa"/>
            <w:vAlign w:val="center"/>
          </w:tcPr>
          <w:p w14:paraId="112880F2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574" w:type="dxa"/>
            <w:vAlign w:val="center"/>
          </w:tcPr>
          <w:p w14:paraId="59E7870C" w14:textId="0FD39D21" w:rsid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9</w:t>
            </w:r>
          </w:p>
        </w:tc>
        <w:tc>
          <w:tcPr>
            <w:tcW w:w="3119" w:type="dxa"/>
            <w:vAlign w:val="center"/>
          </w:tcPr>
          <w:p w14:paraId="2234CDF9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89" w:type="dxa"/>
            <w:vAlign w:val="center"/>
          </w:tcPr>
          <w:p w14:paraId="5ECE9189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</w:tr>
      <w:tr w:rsidR="001764B9" w:rsidRPr="001764B9" w14:paraId="5332D923" w14:textId="77777777" w:rsidTr="001764B9">
        <w:tc>
          <w:tcPr>
            <w:tcW w:w="569" w:type="dxa"/>
            <w:vAlign w:val="center"/>
          </w:tcPr>
          <w:p w14:paraId="0F25D776" w14:textId="3D55831D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5</w:t>
            </w:r>
          </w:p>
        </w:tc>
        <w:tc>
          <w:tcPr>
            <w:tcW w:w="3118" w:type="dxa"/>
            <w:vAlign w:val="center"/>
          </w:tcPr>
          <w:p w14:paraId="39C78C08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94" w:type="dxa"/>
            <w:vAlign w:val="center"/>
          </w:tcPr>
          <w:p w14:paraId="3753D14B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574" w:type="dxa"/>
            <w:vAlign w:val="center"/>
          </w:tcPr>
          <w:p w14:paraId="2591018A" w14:textId="58E70A7B" w:rsid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10</w:t>
            </w:r>
            <w:bookmarkStart w:id="1" w:name="_GoBack"/>
            <w:bookmarkEnd w:id="1"/>
          </w:p>
        </w:tc>
        <w:tc>
          <w:tcPr>
            <w:tcW w:w="3119" w:type="dxa"/>
            <w:vAlign w:val="center"/>
          </w:tcPr>
          <w:p w14:paraId="46F4D610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89" w:type="dxa"/>
            <w:vAlign w:val="center"/>
          </w:tcPr>
          <w:p w14:paraId="39C4EFDE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</w:tr>
    </w:tbl>
    <w:p w14:paraId="6EBB4C19" w14:textId="77777777" w:rsidR="0034120D" w:rsidRPr="001764B9" w:rsidRDefault="0034120D" w:rsidP="00047E28">
      <w:pPr>
        <w:tabs>
          <w:tab w:val="left" w:pos="968"/>
        </w:tabs>
        <w:jc w:val="both"/>
        <w:rPr>
          <w:rFonts w:ascii="Sakkal Majalla" w:hAnsi="Sakkal Majalla" w:cs="Sakkal Majalla"/>
          <w:sz w:val="2"/>
          <w:szCs w:val="2"/>
          <w:rtl/>
        </w:rPr>
      </w:pP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1561"/>
        <w:gridCol w:w="3820"/>
        <w:gridCol w:w="1708"/>
        <w:gridCol w:w="3674"/>
      </w:tblGrid>
      <w:tr w:rsidR="00B54873" w:rsidRPr="001764B9" w14:paraId="1B591AA3" w14:textId="77777777" w:rsidTr="004E535B">
        <w:tc>
          <w:tcPr>
            <w:tcW w:w="1561" w:type="dxa"/>
          </w:tcPr>
          <w:p w14:paraId="226342C9" w14:textId="2B034E79" w:rsidR="00B54873" w:rsidRPr="001764B9" w:rsidRDefault="004E535B" w:rsidP="00047E28">
            <w:pPr>
              <w:tabs>
                <w:tab w:val="left" w:pos="968"/>
              </w:tabs>
              <w:jc w:val="both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مدير</w:t>
            </w:r>
            <w:r w:rsidRPr="001764B9">
              <w:rPr>
                <w:rFonts w:ascii="Sakkal Majalla" w:hAnsi="Sakkal Majalla" w:cs="Sakkal Majalla" w:hint="cs"/>
                <w:rtl/>
              </w:rPr>
              <w:t>/ة</w:t>
            </w:r>
            <w:r w:rsidRPr="001764B9">
              <w:rPr>
                <w:rFonts w:ascii="Sakkal Majalla" w:hAnsi="Sakkal Majalla" w:cs="Sakkal Majalla"/>
                <w:rtl/>
              </w:rPr>
              <w:t xml:space="preserve"> المدرسة</w:t>
            </w:r>
          </w:p>
        </w:tc>
        <w:tc>
          <w:tcPr>
            <w:tcW w:w="3820" w:type="dxa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6"/>
                <w:szCs w:val="26"/>
                <w:rtl/>
              </w:rPr>
            </w:r>
          </w:p>
        </w:tc>
        <w:tc>
          <w:tcPr>
            <w:tcW w:w="1708" w:type="dxa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  <w:t>مشرف دعم التميز المدرسي</w:t>
            </w:r>
          </w:p>
        </w:tc>
        <w:tc>
          <w:tcPr>
            <w:tcW w:w="3674" w:type="dxa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6"/>
                <w:szCs w:val="26"/>
                <w:rtl/>
              </w:rPr>
              <w:t>جابر بن عبدالله أحمد آل الغبشه</w:t>
            </w:r>
          </w:p>
        </w:tc>
      </w:tr>
      <w:tr w:rsidR="00B54873" w:rsidRPr="00B54873" w14:paraId="4CF60FDC" w14:textId="77777777" w:rsidTr="004E535B">
        <w:tc>
          <w:tcPr>
            <w:tcW w:w="1561" w:type="dxa"/>
          </w:tcPr>
          <w:p w14:paraId="445F9D2E" w14:textId="77777777" w:rsidR="00B54873" w:rsidRPr="00B54873" w:rsidRDefault="00B54873" w:rsidP="00047E28">
            <w:pPr>
              <w:tabs>
                <w:tab w:val="left" w:pos="968"/>
              </w:tabs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B54873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التوقيع </w:t>
            </w:r>
          </w:p>
        </w:tc>
        <w:tc>
          <w:tcPr>
            <w:tcW w:w="3820" w:type="dxa"/>
          </w:tcPr>
          <w:p w14:paraId="231DCFDE" w14:textId="77777777" w:rsidR="00B54873" w:rsidRPr="00B54873" w:rsidRDefault="00B54873" w:rsidP="00047E28">
            <w:pPr>
              <w:tabs>
                <w:tab w:val="left" w:pos="968"/>
              </w:tabs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8" w:type="dxa"/>
          </w:tcPr>
          <w:p w14:paraId="49BC4F8A" w14:textId="77777777" w:rsidR="00B54873" w:rsidRPr="00B54873" w:rsidRDefault="00B54873" w:rsidP="00047E28">
            <w:pPr>
              <w:tabs>
                <w:tab w:val="left" w:pos="968"/>
              </w:tabs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B54873">
              <w:rPr>
                <w:rFonts w:ascii="Sakkal Majalla" w:hAnsi="Sakkal Majalla" w:cs="Sakkal Majalla"/>
                <w:sz w:val="24"/>
                <w:szCs w:val="24"/>
                <w:rtl/>
              </w:rPr>
              <w:t>التوقيع</w:t>
            </w:r>
          </w:p>
        </w:tc>
        <w:tc>
          <w:tcPr>
            <w:tcW w:w="3674" w:type="dxa"/>
          </w:tcPr>
          <w:p w14:paraId="58443D71" w14:textId="77777777" w:rsidR="00B54873" w:rsidRPr="00B54873" w:rsidRDefault="00B54873" w:rsidP="00047E28">
            <w:pPr>
              <w:tabs>
                <w:tab w:val="left" w:pos="968"/>
              </w:tabs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</w:tbl>
    <w:p w14:paraId="16CB55C6" w14:textId="77777777" w:rsidR="009658E0" w:rsidRPr="009658E0" w:rsidRDefault="009658E0" w:rsidP="009658E0">
      <w:pPr>
        <w:rPr>
          <w:rtl/>
        </w:rPr>
      </w:pPr>
    </w:p>
    <w:sectPr w:rsidR="009658E0" w:rsidRPr="009658E0" w:rsidSect="00DE0760">
      <w:headerReference w:type="default" r:id="rId8"/>
      <w:footerReference w:type="default" r:id="rId9"/>
      <w:pgSz w:w="11906" w:h="16838"/>
      <w:pgMar w:top="2268" w:right="424" w:bottom="992" w:left="709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F85915" w14:textId="77777777" w:rsidR="00BF3E04" w:rsidRDefault="00BF3E04" w:rsidP="009A25D8">
      <w:pPr>
        <w:spacing w:after="0" w:line="240" w:lineRule="auto"/>
      </w:pPr>
      <w:r>
        <w:separator/>
      </w:r>
    </w:p>
  </w:endnote>
  <w:endnote w:type="continuationSeparator" w:id="0">
    <w:p w14:paraId="6B92D2C2" w14:textId="77777777" w:rsidR="00BF3E04" w:rsidRDefault="00BF3E04" w:rsidP="009A2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E SS Unique Light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1269223131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-1142112246"/>
          <w:docPartObj>
            <w:docPartGallery w:val="Page Numbers (Top of Page)"/>
            <w:docPartUnique/>
          </w:docPartObj>
        </w:sdtPr>
        <w:sdtEndPr/>
        <w:sdtContent>
          <w:p w14:paraId="501A9F8F" w14:textId="77777777" w:rsidR="005B4993" w:rsidRDefault="005B4993" w:rsidP="003F742A">
            <w:pPr>
              <w:pStyle w:val="a4"/>
              <w:jc w:val="center"/>
            </w:pPr>
            <w:r w:rsidRPr="003F742A">
              <w:rPr>
                <w:b/>
                <w:bCs/>
                <w:sz w:val="14"/>
                <w:szCs w:val="14"/>
              </w:rPr>
              <w:fldChar w:fldCharType="begin"/>
            </w:r>
            <w:r w:rsidRPr="003F742A">
              <w:rPr>
                <w:b/>
                <w:bCs/>
                <w:sz w:val="14"/>
                <w:szCs w:val="14"/>
              </w:rPr>
              <w:instrText>PAGE</w:instrText>
            </w:r>
            <w:r w:rsidRPr="003F742A">
              <w:rPr>
                <w:b/>
                <w:bCs/>
                <w:sz w:val="14"/>
                <w:szCs w:val="14"/>
              </w:rPr>
              <w:fldChar w:fldCharType="separate"/>
            </w:r>
            <w:r w:rsidR="00931C71">
              <w:rPr>
                <w:b/>
                <w:bCs/>
                <w:noProof/>
                <w:sz w:val="14"/>
                <w:szCs w:val="14"/>
                <w:rtl/>
              </w:rPr>
              <w:t>1</w:t>
            </w:r>
            <w:r w:rsidRPr="003F742A">
              <w:rPr>
                <w:b/>
                <w:bCs/>
                <w:sz w:val="14"/>
                <w:szCs w:val="14"/>
              </w:rPr>
              <w:fldChar w:fldCharType="end"/>
            </w:r>
            <w:r w:rsidRPr="003F742A">
              <w:rPr>
                <w:sz w:val="14"/>
                <w:szCs w:val="14"/>
                <w:rtl/>
                <w:lang w:val="ar-SA"/>
              </w:rPr>
              <w:t xml:space="preserve"> من </w:t>
            </w:r>
            <w:r w:rsidRPr="003F742A">
              <w:rPr>
                <w:b/>
                <w:bCs/>
                <w:sz w:val="14"/>
                <w:szCs w:val="14"/>
              </w:rPr>
              <w:fldChar w:fldCharType="begin"/>
            </w:r>
            <w:r w:rsidRPr="003F742A">
              <w:rPr>
                <w:b/>
                <w:bCs/>
                <w:sz w:val="14"/>
                <w:szCs w:val="14"/>
              </w:rPr>
              <w:instrText>NUMPAGES</w:instrText>
            </w:r>
            <w:r w:rsidRPr="003F742A">
              <w:rPr>
                <w:b/>
                <w:bCs/>
                <w:sz w:val="14"/>
                <w:szCs w:val="14"/>
              </w:rPr>
              <w:fldChar w:fldCharType="separate"/>
            </w:r>
            <w:r w:rsidR="00931C71">
              <w:rPr>
                <w:b/>
                <w:bCs/>
                <w:noProof/>
                <w:sz w:val="14"/>
                <w:szCs w:val="14"/>
                <w:rtl/>
              </w:rPr>
              <w:t>1</w:t>
            </w:r>
            <w:r w:rsidRPr="003F742A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28681667" w14:textId="77777777" w:rsidR="005B4993" w:rsidRDefault="005B4993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D965725" wp14:editId="3B9A1962">
              <wp:simplePos x="0" y="0"/>
              <wp:positionH relativeFrom="margin">
                <wp:posOffset>-55245</wp:posOffset>
              </wp:positionH>
              <wp:positionV relativeFrom="paragraph">
                <wp:posOffset>114300</wp:posOffset>
              </wp:positionV>
              <wp:extent cx="6915150" cy="304800"/>
              <wp:effectExtent l="0" t="0" r="0" b="0"/>
              <wp:wrapNone/>
              <wp:docPr id="21" name="مربع نص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BAD261" w14:textId="77777777" w:rsidR="005B4993" w:rsidRPr="00E724E2" w:rsidRDefault="005B4993" w:rsidP="003F742A">
                          <w:pPr>
                            <w:spacing w:after="0" w:line="240" w:lineRule="auto"/>
                            <w:jc w:val="center"/>
                            <w:rPr>
                              <w:rFonts w:ascii="Yu Gothic UI Semilight" w:eastAsia="Yu Gothic UI Semilight" w:hAnsi="Yu Gothic UI Semilight" w:cs="AL-Mohanad Bold"/>
                              <w:color w:val="006666"/>
                              <w:sz w:val="18"/>
                              <w:szCs w:val="18"/>
                            </w:rPr>
                          </w:pPr>
                          <w:r w:rsidRPr="00E724E2">
                            <w:rPr>
                              <w:rFonts w:ascii="Yu Gothic UI Semilight" w:eastAsia="Yu Gothic UI Semilight" w:hAnsi="Yu Gothic UI Semilight" w:cs="AL-Mohanad Bold" w:hint="cs"/>
                              <w:color w:val="006666"/>
                              <w:sz w:val="18"/>
                              <w:szCs w:val="18"/>
                              <w:rtl/>
                            </w:rPr>
                            <w:t xml:space="preserve">الشؤون التعليمية ـ إدارة أداء التعليم ـ قسم الإشراف التربوي ـ أبها ـ طريق الملك فهد ــ العنوان الوطني </w:t>
                          </w:r>
                          <w:r w:rsidRPr="00E724E2">
                            <w:rPr>
                              <w:rFonts w:ascii="Yu Gothic UI Semilight" w:eastAsia="Yu Gothic UI Semilight" w:hAnsi="Yu Gothic UI Semilight" w:cs="AL-Mohanad Bold"/>
                              <w:color w:val="006666"/>
                              <w:sz w:val="18"/>
                              <w:szCs w:val="18"/>
                            </w:rPr>
                            <w:t>ABDC</w:t>
                          </w:r>
                          <w:proofErr w:type="gramStart"/>
                          <w:r w:rsidRPr="00E724E2">
                            <w:rPr>
                              <w:rFonts w:ascii="Yu Gothic UI Semilight" w:eastAsia="Yu Gothic UI Semilight" w:hAnsi="Yu Gothic UI Semilight" w:cs="AL-Mohanad Bold"/>
                              <w:color w:val="006666"/>
                              <w:sz w:val="18"/>
                              <w:szCs w:val="18"/>
                            </w:rPr>
                            <w:t>3146</w:t>
                          </w:r>
                          <w:r w:rsidRPr="00E724E2">
                            <w:rPr>
                              <w:rFonts w:ascii="Yu Gothic UI Semilight" w:eastAsia="Yu Gothic UI Semilight" w:hAnsi="Yu Gothic UI Semilight" w:cs="AL-Mohanad Bold" w:hint="cs"/>
                              <w:color w:val="000000"/>
                              <w:sz w:val="18"/>
                              <w:szCs w:val="18"/>
                              <w:rtl/>
                            </w:rPr>
                            <w:t xml:space="preserve">  </w:t>
                          </w:r>
                          <w:r w:rsidRPr="00E724E2">
                            <w:rPr>
                              <w:rFonts w:ascii="Yu Gothic UI Semilight" w:eastAsia="Yu Gothic UI Semilight" w:hAnsi="Yu Gothic UI Semilight" w:cs="AL-Mohanad Bold" w:hint="cs"/>
                              <w:color w:val="006666"/>
                              <w:sz w:val="18"/>
                              <w:szCs w:val="18"/>
                              <w:rtl/>
                            </w:rPr>
                            <w:t>ــ</w:t>
                          </w:r>
                          <w:proofErr w:type="gramEnd"/>
                          <w:r w:rsidRPr="00E724E2">
                            <w:rPr>
                              <w:rFonts w:ascii="Yu Gothic UI Semilight" w:eastAsia="Yu Gothic UI Semilight" w:hAnsi="Yu Gothic UI Semilight" w:cs="AL-Mohanad Bold" w:hint="cs"/>
                              <w:color w:val="006666"/>
                              <w:sz w:val="18"/>
                              <w:szCs w:val="18"/>
                              <w:rtl/>
                            </w:rPr>
                            <w:t xml:space="preserve"> البريد الرسمي </w:t>
                          </w:r>
                          <w:r w:rsidRPr="00E724E2">
                            <w:rPr>
                              <w:rFonts w:ascii="Yu Gothic UI Semilight" w:eastAsia="Yu Gothic UI Semilight" w:hAnsi="Yu Gothic UI Semilight" w:cs="AL-Mohanad Bold"/>
                              <w:color w:val="006666"/>
                              <w:sz w:val="18"/>
                              <w:szCs w:val="18"/>
                            </w:rPr>
                            <w:t>ASR-ED-012@MOE.GOV.SA</w:t>
                          </w:r>
                        </w:p>
                        <w:p w14:paraId="2125910E" w14:textId="77777777" w:rsidR="005B4993" w:rsidRPr="003F742A" w:rsidRDefault="005B4993" w:rsidP="00DE4782">
                          <w:pPr>
                            <w:jc w:val="center"/>
                            <w:rPr>
                              <w:rFonts w:cs="GE SS Unique Light"/>
                              <w:color w:val="008A76"/>
                              <w:sz w:val="14"/>
                              <w:szCs w:val="14"/>
                              <w:rtl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965725" id="_x0000_t202" coordsize="21600,21600" o:spt="202" path="m,l,21600r21600,l21600,xe">
              <v:stroke joinstyle="miter"/>
              <v:path gradientshapeok="t" o:connecttype="rect"/>
            </v:shapetype>
            <v:shape id="مربع نص 21" o:spid="_x0000_s1029" type="#_x0000_t202" style="position:absolute;left:0;text-align:left;margin-left:-4.35pt;margin-top:9pt;width:544.5pt;height:24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" filled="f" stroked="f" strokeweight=".5pt">
              <v:textbox>
                <w:txbxContent>
                  <w:p w14:paraId="33BAD261" w14:textId="77777777" w:rsidR="005B4993" w:rsidRPr="00E724E2" w:rsidRDefault="005B4993" w:rsidP="003F742A">
                    <w:pPr>
                      <w:spacing w:after="0" w:line="240" w:lineRule="auto"/>
                      <w:jc w:val="center"/>
                      <w:rPr>
                        <w:rFonts w:ascii="Yu Gothic UI Semilight" w:eastAsia="Yu Gothic UI Semilight" w:hAnsi="Yu Gothic UI Semilight" w:cs="AL-Mohanad Bold"/>
                        <w:color w:val="006666"/>
                        <w:sz w:val="18"/>
                        <w:szCs w:val="18"/>
                      </w:rPr>
                    </w:pPr>
                    <w:r w:rsidRPr="00E724E2">
                      <w:rPr>
                        <w:rFonts w:ascii="Yu Gothic UI Semilight" w:eastAsia="Yu Gothic UI Semilight" w:hAnsi="Yu Gothic UI Semilight" w:cs="AL-Mohanad Bold" w:hint="cs"/>
                        <w:color w:val="006666"/>
                        <w:sz w:val="18"/>
                        <w:szCs w:val="18"/>
                        <w:rtl/>
                      </w:rPr>
                      <w:t xml:space="preserve">الشؤون التعليمية ـ إدارة أداء التعليم ـ قسم الإشراف التربوي ـ أبها ـ طريق الملك فهد ــ العنوان الوطني </w:t>
                    </w:r>
                    <w:r w:rsidRPr="00E724E2">
                      <w:rPr>
                        <w:rFonts w:ascii="Yu Gothic UI Semilight" w:eastAsia="Yu Gothic UI Semilight" w:hAnsi="Yu Gothic UI Semilight" w:cs="AL-Mohanad Bold"/>
                        <w:color w:val="006666"/>
                        <w:sz w:val="18"/>
                        <w:szCs w:val="18"/>
                      </w:rPr>
                      <w:t>ABDC</w:t>
                    </w:r>
                    <w:proofErr w:type="gramStart"/>
                    <w:r w:rsidRPr="00E724E2">
                      <w:rPr>
                        <w:rFonts w:ascii="Yu Gothic UI Semilight" w:eastAsia="Yu Gothic UI Semilight" w:hAnsi="Yu Gothic UI Semilight" w:cs="AL-Mohanad Bold"/>
                        <w:color w:val="006666"/>
                        <w:sz w:val="18"/>
                        <w:szCs w:val="18"/>
                      </w:rPr>
                      <w:t>3146</w:t>
                    </w:r>
                    <w:r w:rsidRPr="00E724E2">
                      <w:rPr>
                        <w:rFonts w:ascii="Yu Gothic UI Semilight" w:eastAsia="Yu Gothic UI Semilight" w:hAnsi="Yu Gothic UI Semilight" w:cs="AL-Mohanad Bold" w:hint="cs"/>
                        <w:color w:val="000000"/>
                        <w:sz w:val="18"/>
                        <w:szCs w:val="18"/>
                        <w:rtl/>
                      </w:rPr>
                      <w:t xml:space="preserve">  </w:t>
                    </w:r>
                    <w:r w:rsidRPr="00E724E2">
                      <w:rPr>
                        <w:rFonts w:ascii="Yu Gothic UI Semilight" w:eastAsia="Yu Gothic UI Semilight" w:hAnsi="Yu Gothic UI Semilight" w:cs="AL-Mohanad Bold" w:hint="cs"/>
                        <w:color w:val="006666"/>
                        <w:sz w:val="18"/>
                        <w:szCs w:val="18"/>
                        <w:rtl/>
                      </w:rPr>
                      <w:t>ــ</w:t>
                    </w:r>
                    <w:proofErr w:type="gramEnd"/>
                    <w:r w:rsidRPr="00E724E2">
                      <w:rPr>
                        <w:rFonts w:ascii="Yu Gothic UI Semilight" w:eastAsia="Yu Gothic UI Semilight" w:hAnsi="Yu Gothic UI Semilight" w:cs="AL-Mohanad Bold" w:hint="cs"/>
                        <w:color w:val="006666"/>
                        <w:sz w:val="18"/>
                        <w:szCs w:val="18"/>
                        <w:rtl/>
                      </w:rPr>
                      <w:t xml:space="preserve"> البريد الرسمي </w:t>
                    </w:r>
                    <w:r w:rsidRPr="00E724E2">
                      <w:rPr>
                        <w:rFonts w:ascii="Yu Gothic UI Semilight" w:eastAsia="Yu Gothic UI Semilight" w:hAnsi="Yu Gothic UI Semilight" w:cs="AL-Mohanad Bold"/>
                        <w:color w:val="006666"/>
                        <w:sz w:val="18"/>
                        <w:szCs w:val="18"/>
                      </w:rPr>
                      <w:t>ASR-ED-012@MOE.GOV.SA</w:t>
                    </w:r>
                  </w:p>
                  <w:p w14:paraId="2125910E" w14:textId="77777777" w:rsidR="005B4993" w:rsidRPr="003F742A" w:rsidRDefault="005B4993" w:rsidP="00DE4782">
                    <w:pPr>
                      <w:jc w:val="center"/>
                      <w:rPr>
                        <w:rFonts w:cs="GE SS Unique Light"/>
                        <w:color w:val="008A76"/>
                        <w:sz w:val="14"/>
                        <w:szCs w:val="14"/>
                        <w:rtl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F8405" w14:textId="77777777" w:rsidR="00BF3E04" w:rsidRDefault="00BF3E04" w:rsidP="009A25D8">
      <w:pPr>
        <w:spacing w:after="0" w:line="240" w:lineRule="auto"/>
      </w:pPr>
      <w:r>
        <w:separator/>
      </w:r>
    </w:p>
  </w:footnote>
  <w:footnote w:type="continuationSeparator" w:id="0">
    <w:p w14:paraId="171CE905" w14:textId="77777777" w:rsidR="00BF3E04" w:rsidRDefault="00BF3E04" w:rsidP="009A2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B75E4" w14:textId="77777777" w:rsidR="005B4993" w:rsidRPr="009A25D8" w:rsidRDefault="005B4993" w:rsidP="009A25D8">
    <w:pPr>
      <w:pStyle w:val="a3"/>
      <w:rPr>
        <w:rtl/>
      </w:rPr>
    </w:pPr>
    <w:r w:rsidRPr="00C925A5"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4455D0F9" wp14:editId="2B3EC9CF">
              <wp:simplePos x="0" y="0"/>
              <wp:positionH relativeFrom="column">
                <wp:posOffset>4758309</wp:posOffset>
              </wp:positionH>
              <wp:positionV relativeFrom="paragraph">
                <wp:posOffset>318135</wp:posOffset>
              </wp:positionV>
              <wp:extent cx="2235200" cy="647700"/>
              <wp:effectExtent l="0" t="0" r="0" b="0"/>
              <wp:wrapNone/>
              <wp:docPr id="5" name="مستطيل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200" cy="6477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5F3DF67F" w14:textId="77777777" w:rsidR="005B4993" w:rsidRPr="00C925A5" w:rsidRDefault="005B4993" w:rsidP="00C925A5">
                          <w:pPr>
                            <w:pStyle w:val="a8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</w:pPr>
                          <w:r w:rsidRPr="00C925A5"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  <w:t>الإدارة العامة للتعليم بمنطقة عسير</w:t>
                          </w:r>
                        </w:p>
                        <w:p w14:paraId="6726540E" w14:textId="77777777" w:rsidR="005B4993" w:rsidRPr="00C925A5" w:rsidRDefault="005B4993" w:rsidP="00C925A5">
                          <w:pPr>
                            <w:pStyle w:val="a8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</w:pPr>
                          <w:r w:rsidRPr="00C925A5"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  <w:t xml:space="preserve">الشؤون التعليمية </w:t>
                          </w:r>
                          <w:r w:rsidR="008C2850">
                            <w:rPr>
                              <w:rFonts w:ascii="Sakkal Majalla" w:eastAsia="Calibri" w:hAnsi="Sakkal Majalla" w:cs="Sakkal Majalla" w:hint="cs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  <w:t>ــــــــ</w:t>
                          </w:r>
                          <w:r w:rsidRPr="00C925A5"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  <w:t>ـ إدارة أداء التعليم</w:t>
                          </w:r>
                        </w:p>
                        <w:p w14:paraId="447388D5" w14:textId="77777777" w:rsidR="005B4993" w:rsidRPr="00C925A5" w:rsidRDefault="005B4993" w:rsidP="00C925A5">
                          <w:pPr>
                            <w:pStyle w:val="a8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9682"/>
                              <w:rtl/>
                            </w:rPr>
                          </w:pPr>
                          <w:r w:rsidRPr="00C925A5"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  <w:t>قسم الإشراف التربوي</w:t>
                          </w:r>
                        </w:p>
                      </w:txbxContent>
                    </wps:txbx>
                    <wps:bodyPr rot="0" spcFirstLastPara="0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55D0F9" id="مستطيل 4" o:spid="_x0000_s1027" style="position:absolute;left:0;text-align:left;margin-left:374.65pt;margin-top:25.05pt;width:176pt;height:5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" fillcolor="window" stroked="f" strokeweight="1pt">
              <v:textbox>
                <w:txbxContent>
                  <w:p w14:paraId="5F3DF67F" w14:textId="77777777" w:rsidR="005B4993" w:rsidRPr="00C925A5" w:rsidRDefault="005B4993" w:rsidP="00C925A5">
                    <w:pPr>
                      <w:pStyle w:val="a8"/>
                      <w:bidi/>
                      <w:spacing w:before="0" w:beforeAutospacing="0" w:after="0" w:afterAutospacing="0"/>
                      <w:jc w:val="center"/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</w:pPr>
                    <w:r w:rsidRPr="00C925A5"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  <w:t>الإدارة العامة للتعليم بمنطقة عسير</w:t>
                    </w:r>
                  </w:p>
                  <w:p w14:paraId="6726540E" w14:textId="77777777" w:rsidR="005B4993" w:rsidRPr="00C925A5" w:rsidRDefault="005B4993" w:rsidP="00C925A5">
                    <w:pPr>
                      <w:pStyle w:val="a8"/>
                      <w:bidi/>
                      <w:spacing w:before="0" w:beforeAutospacing="0" w:after="0" w:afterAutospacing="0"/>
                      <w:jc w:val="center"/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</w:pPr>
                    <w:r w:rsidRPr="00C925A5"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  <w:t xml:space="preserve">الشؤون التعليمية </w:t>
                    </w:r>
                    <w:r w:rsidR="008C2850">
                      <w:rPr>
                        <w:rFonts w:ascii="Sakkal Majalla" w:eastAsia="Calibri" w:hAnsi="Sakkal Majalla" w:cs="Sakkal Majalla" w:hint="cs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  <w:t>ــــــــ</w:t>
                    </w:r>
                    <w:r w:rsidRPr="00C925A5"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  <w:t>ـ إدارة أداء التعليم</w:t>
                    </w:r>
                  </w:p>
                  <w:p w14:paraId="447388D5" w14:textId="77777777" w:rsidR="005B4993" w:rsidRPr="00C925A5" w:rsidRDefault="005B4993" w:rsidP="00C925A5">
                    <w:pPr>
                      <w:pStyle w:val="a8"/>
                      <w:bidi/>
                      <w:spacing w:before="0" w:beforeAutospacing="0" w:after="0" w:afterAutospacing="0"/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009682"/>
                        <w:rtl/>
                      </w:rPr>
                    </w:pPr>
                    <w:r w:rsidRPr="00C925A5"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  <w:t>قسم الإشراف التربوي</w:t>
                    </w:r>
                  </w:p>
                </w:txbxContent>
              </v:textbox>
            </v:rect>
          </w:pict>
        </mc:Fallback>
      </mc:AlternateContent>
    </w:r>
    <w:r w:rsidRPr="003F742A">
      <w:rPr>
        <w:rFonts w:eastAsia="Times New Roman"/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22D0CC83" wp14:editId="3F428DEA">
              <wp:simplePos x="0" y="0"/>
              <wp:positionH relativeFrom="margin">
                <wp:posOffset>14605</wp:posOffset>
              </wp:positionH>
              <wp:positionV relativeFrom="paragraph">
                <wp:posOffset>-354965</wp:posOffset>
              </wp:positionV>
              <wp:extent cx="6826250" cy="1155700"/>
              <wp:effectExtent l="0" t="0" r="0" b="6350"/>
              <wp:wrapNone/>
              <wp:docPr id="2" name="مستطيل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26250" cy="11557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22D9C1D4" w14:textId="77777777" w:rsidR="005B4993" w:rsidRPr="00F60B7B" w:rsidRDefault="005B4993" w:rsidP="00F60B7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D0CC83" id="مستطيل 3" o:spid="_x0000_s1028" style="position:absolute;left:0;text-align:left;margin-left:1.15pt;margin-top:-27.95pt;width:537.5pt;height:91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/9D7+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/9H7+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/9L7+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/9P7+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Vrusal5CFUbkk0AxQTTasGAZTUHcEYpb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v8A/9T7+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/9L7+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//T+/m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v/&#10;1Pv5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1fv5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WiAeuKKbxS7FXYq7FXYq7FXYq+Hv+cgPz917&#10;yhrv+F/KTJAIkDyyOgYknsAR0+nN12f2fHMOKT4d/wAEL/ggarszU/ltL6a3JIu/IbPbPyB/M68/&#10;M7QJNS1lAt7bTtBIygBXoAagAADr0zD1+mGCdB7b/gf+1OTt/SnJlFTjLhNddgbqhXPk91zBe7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eJ/mR+RPl78yruPV9UVor1AEMiMw5KOxAIH05l4NZPCKDxXtH7CaPtzIMuUHiG1gkbfAhnXkb&#10;yJpX5e6aNC8uxGODkXarFizHuSSTlWfPLMbk7zsPsLB2Ph8HAKHPvJPebZllLu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//0Pv5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b7+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HYvN+hT6vJ5Ph1OyfXYoxLJYLcRm5VCK8jFXmBS&#10;hrTuPEZLhNX0aBqsZn4YkOIb8Njir3c2RZFvdirsVdirsVdirsVdirsVdirsVdirsVdirsVdirsV&#10;dir/AP/X+/m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f/1fv5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f/1vv5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f/1/v5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f/0Pv5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f/0fv5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" stroked="f" strokeweight="2pt">
              <v:fill r:id="rId2" o:title="" recolor="t" rotate="t" type="frame"/>
              <v:textbox>
                <w:txbxContent>
                  <w:p w14:paraId="22D9C1D4" w14:textId="77777777" w:rsidR="005B4993" w:rsidRPr="00F60B7B" w:rsidRDefault="005B4993" w:rsidP="00F60B7B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74B190E" wp14:editId="170D2021">
              <wp:simplePos x="0" y="0"/>
              <wp:positionH relativeFrom="column">
                <wp:posOffset>-4445</wp:posOffset>
              </wp:positionH>
              <wp:positionV relativeFrom="paragraph">
                <wp:posOffset>991235</wp:posOffset>
              </wp:positionV>
              <wp:extent cx="6889750" cy="8708390"/>
              <wp:effectExtent l="0" t="0" r="25400" b="16510"/>
              <wp:wrapNone/>
              <wp:docPr id="65" name="مستطيل مستدير الزوايا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9750" cy="8708390"/>
                      </a:xfrm>
                      <a:prstGeom prst="roundRect">
                        <a:avLst>
                          <a:gd name="adj" fmla="val 4698"/>
                        </a:avLst>
                      </a:prstGeom>
                      <a:noFill/>
                      <a:ln w="3175" cap="flat" cmpd="sng" algn="ctr">
                        <a:solidFill>
                          <a:srgbClr val="008A76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none" lIns="432000" tIns="180000" rIns="432000" bIns="72000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30665F2" id="مستطيل مستدير الزوايا 65" o:spid="_x0000_s1026" style="position:absolute;left:0;text-align:left;margin-left:-.35pt;margin-top:78.05pt;width:542.5pt;height:685.7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" filled="f" strokecolor="#008a76" strokeweight=".25pt">
              <v:stroke joinstyle="miter"/>
              <v:textbox inset="12mm,5mm,12mm,20mm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C2B00"/>
    <w:multiLevelType w:val="hybridMultilevel"/>
    <w:tmpl w:val="5860E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2441"/>
    <w:multiLevelType w:val="hybridMultilevel"/>
    <w:tmpl w:val="0BFE81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B345E"/>
    <w:multiLevelType w:val="hybridMultilevel"/>
    <w:tmpl w:val="93804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83BBD"/>
    <w:multiLevelType w:val="hybridMultilevel"/>
    <w:tmpl w:val="0616FD26"/>
    <w:lvl w:ilvl="0" w:tplc="6292E2CA">
      <w:numFmt w:val="bullet"/>
      <w:lvlText w:val=""/>
      <w:lvlJc w:val="left"/>
      <w:pPr>
        <w:ind w:left="720" w:hanging="360"/>
      </w:pPr>
      <w:rPr>
        <w:rFonts w:ascii="Symbol" w:eastAsia="Aptos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F0139"/>
    <w:multiLevelType w:val="hybridMultilevel"/>
    <w:tmpl w:val="013CD042"/>
    <w:lvl w:ilvl="0" w:tplc="CE88CAB4">
      <w:numFmt w:val="bullet"/>
      <w:lvlText w:val="-"/>
      <w:lvlJc w:val="left"/>
      <w:pPr>
        <w:ind w:left="-400" w:hanging="360"/>
      </w:pPr>
      <w:rPr>
        <w:rFonts w:ascii="Calibri" w:eastAsia="Calibri" w:hAnsi="Calibri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</w:abstractNum>
  <w:abstractNum w:abstractNumId="5" w15:restartNumberingAfterBreak="0">
    <w:nsid w:val="195A4C2F"/>
    <w:multiLevelType w:val="hybridMultilevel"/>
    <w:tmpl w:val="0712A3E4"/>
    <w:lvl w:ilvl="0" w:tplc="7964653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F6C3D"/>
    <w:multiLevelType w:val="hybridMultilevel"/>
    <w:tmpl w:val="4B94CCA2"/>
    <w:lvl w:ilvl="0" w:tplc="63982F2E">
      <w:numFmt w:val="bullet"/>
      <w:lvlText w:val="-"/>
      <w:lvlJc w:val="left"/>
      <w:pPr>
        <w:ind w:left="405" w:hanging="360"/>
      </w:pPr>
      <w:rPr>
        <w:rFonts w:ascii="AL-Mohanad" w:eastAsia="Apto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203D7FC7"/>
    <w:multiLevelType w:val="hybridMultilevel"/>
    <w:tmpl w:val="71DA3E02"/>
    <w:lvl w:ilvl="0" w:tplc="0409000F">
      <w:start w:val="1"/>
      <w:numFmt w:val="decimal"/>
      <w:lvlText w:val="%1."/>
      <w:lvlJc w:val="left"/>
      <w:pPr>
        <w:ind w:left="-182" w:hanging="360"/>
      </w:p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8" w15:restartNumberingAfterBreak="0">
    <w:nsid w:val="234F4D98"/>
    <w:multiLevelType w:val="hybridMultilevel"/>
    <w:tmpl w:val="83BEAD40"/>
    <w:lvl w:ilvl="0" w:tplc="33E67268">
      <w:numFmt w:val="bullet"/>
      <w:lvlText w:val=""/>
      <w:lvlJc w:val="left"/>
      <w:pPr>
        <w:ind w:left="720" w:hanging="360"/>
      </w:pPr>
      <w:rPr>
        <w:rFonts w:ascii="Symbol" w:eastAsia="Aptos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45D6"/>
    <w:multiLevelType w:val="hybridMultilevel"/>
    <w:tmpl w:val="2EFCC98A"/>
    <w:lvl w:ilvl="0" w:tplc="27741566">
      <w:numFmt w:val="bullet"/>
      <w:lvlText w:val="-"/>
      <w:lvlJc w:val="left"/>
      <w:pPr>
        <w:ind w:left="-400" w:hanging="360"/>
      </w:pPr>
      <w:rPr>
        <w:rFonts w:ascii="Calibri" w:eastAsia="Calibri" w:hAnsi="Calibri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</w:abstractNum>
  <w:abstractNum w:abstractNumId="10" w15:restartNumberingAfterBreak="0">
    <w:nsid w:val="2DA72479"/>
    <w:multiLevelType w:val="hybridMultilevel"/>
    <w:tmpl w:val="331071DC"/>
    <w:lvl w:ilvl="0" w:tplc="059A423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762AC"/>
    <w:multiLevelType w:val="hybridMultilevel"/>
    <w:tmpl w:val="F99A1092"/>
    <w:lvl w:ilvl="0" w:tplc="7AF8DC1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839A2"/>
    <w:multiLevelType w:val="hybridMultilevel"/>
    <w:tmpl w:val="F5D8F020"/>
    <w:lvl w:ilvl="0" w:tplc="B3182798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AL-Mohanad Bold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2519F"/>
    <w:multiLevelType w:val="hybridMultilevel"/>
    <w:tmpl w:val="B7ACEEA0"/>
    <w:lvl w:ilvl="0" w:tplc="3A24ED28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20FE5"/>
    <w:multiLevelType w:val="hybridMultilevel"/>
    <w:tmpl w:val="DDE2C05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3AC72997"/>
    <w:multiLevelType w:val="hybridMultilevel"/>
    <w:tmpl w:val="E88024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072E07"/>
    <w:multiLevelType w:val="hybridMultilevel"/>
    <w:tmpl w:val="AAE4A0B6"/>
    <w:lvl w:ilvl="0" w:tplc="F404E5B6">
      <w:start w:val="1"/>
      <w:numFmt w:val="decimal"/>
      <w:lvlText w:val="%1-"/>
      <w:lvlJc w:val="left"/>
      <w:pPr>
        <w:ind w:left="1287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6CF300B"/>
    <w:multiLevelType w:val="hybridMultilevel"/>
    <w:tmpl w:val="8D52E374"/>
    <w:lvl w:ilvl="0" w:tplc="04090001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18" w15:restartNumberingAfterBreak="0">
    <w:nsid w:val="48B64550"/>
    <w:multiLevelType w:val="hybridMultilevel"/>
    <w:tmpl w:val="71DA3E02"/>
    <w:lvl w:ilvl="0" w:tplc="0409000F">
      <w:start w:val="1"/>
      <w:numFmt w:val="decimal"/>
      <w:lvlText w:val="%1."/>
      <w:lvlJc w:val="left"/>
      <w:pPr>
        <w:ind w:left="-182" w:hanging="360"/>
      </w:p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19" w15:restartNumberingAfterBreak="0">
    <w:nsid w:val="4DDD67C8"/>
    <w:multiLevelType w:val="hybridMultilevel"/>
    <w:tmpl w:val="08D2C51E"/>
    <w:lvl w:ilvl="0" w:tplc="8EDE4432">
      <w:start w:val="1"/>
      <w:numFmt w:val="decimal"/>
      <w:lvlText w:val="%1."/>
      <w:lvlJc w:val="left"/>
      <w:pPr>
        <w:ind w:left="-182" w:hanging="360"/>
      </w:pPr>
      <w:rPr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20" w15:restartNumberingAfterBreak="0">
    <w:nsid w:val="4FE554E1"/>
    <w:multiLevelType w:val="hybridMultilevel"/>
    <w:tmpl w:val="71DA3E02"/>
    <w:lvl w:ilvl="0" w:tplc="0409000F">
      <w:start w:val="1"/>
      <w:numFmt w:val="decimal"/>
      <w:lvlText w:val="%1."/>
      <w:lvlJc w:val="left"/>
      <w:pPr>
        <w:ind w:left="-182" w:hanging="360"/>
      </w:p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21" w15:restartNumberingAfterBreak="0">
    <w:nsid w:val="555E45FE"/>
    <w:multiLevelType w:val="hybridMultilevel"/>
    <w:tmpl w:val="CE204900"/>
    <w:lvl w:ilvl="0" w:tplc="BD0AB6D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A611B"/>
    <w:multiLevelType w:val="hybridMultilevel"/>
    <w:tmpl w:val="4620A9F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5B0F20BA"/>
    <w:multiLevelType w:val="hybridMultilevel"/>
    <w:tmpl w:val="6EE23F78"/>
    <w:lvl w:ilvl="0" w:tplc="04090001">
      <w:start w:val="1"/>
      <w:numFmt w:val="bullet"/>
      <w:lvlText w:val=""/>
      <w:lvlJc w:val="left"/>
      <w:pPr>
        <w:ind w:left="5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24" w15:restartNumberingAfterBreak="0">
    <w:nsid w:val="5B870F05"/>
    <w:multiLevelType w:val="hybridMultilevel"/>
    <w:tmpl w:val="791239F2"/>
    <w:lvl w:ilvl="0" w:tplc="511C289A">
      <w:start w:val="8"/>
      <w:numFmt w:val="bullet"/>
      <w:lvlText w:val=""/>
      <w:lvlJc w:val="left"/>
      <w:pPr>
        <w:ind w:left="720" w:hanging="360"/>
      </w:pPr>
      <w:rPr>
        <w:rFonts w:ascii="Symbol" w:eastAsia="Aptos" w:hAnsi="Symbol" w:cs="Traditional Arabic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61010"/>
    <w:multiLevelType w:val="hybridMultilevel"/>
    <w:tmpl w:val="E16ECBD6"/>
    <w:lvl w:ilvl="0" w:tplc="646E314A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26" w15:restartNumberingAfterBreak="0">
    <w:nsid w:val="5E373EE8"/>
    <w:multiLevelType w:val="hybridMultilevel"/>
    <w:tmpl w:val="DD84C852"/>
    <w:lvl w:ilvl="0" w:tplc="66404620">
      <w:start w:val="1"/>
      <w:numFmt w:val="decimal"/>
      <w:lvlText w:val="%1."/>
      <w:lvlJc w:val="left"/>
      <w:pPr>
        <w:ind w:left="-182" w:hanging="360"/>
      </w:pPr>
      <w:rPr>
        <w:b w:val="0"/>
        <w:bCs w:val="0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27" w15:restartNumberingAfterBreak="0">
    <w:nsid w:val="64FA2087"/>
    <w:multiLevelType w:val="hybridMultilevel"/>
    <w:tmpl w:val="10ACFC40"/>
    <w:lvl w:ilvl="0" w:tplc="04090001">
      <w:start w:val="1"/>
      <w:numFmt w:val="bullet"/>
      <w:lvlText w:val=""/>
      <w:lvlJc w:val="left"/>
      <w:pPr>
        <w:ind w:left="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</w:abstractNum>
  <w:abstractNum w:abstractNumId="28" w15:restartNumberingAfterBreak="0">
    <w:nsid w:val="73F9633A"/>
    <w:multiLevelType w:val="hybridMultilevel"/>
    <w:tmpl w:val="FDDC93FC"/>
    <w:lvl w:ilvl="0" w:tplc="BE7062A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756D8A"/>
    <w:multiLevelType w:val="hybridMultilevel"/>
    <w:tmpl w:val="65D63A78"/>
    <w:lvl w:ilvl="0" w:tplc="C412586A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CE0FFE"/>
    <w:multiLevelType w:val="hybridMultilevel"/>
    <w:tmpl w:val="4C0E4724"/>
    <w:lvl w:ilvl="0" w:tplc="04090001">
      <w:start w:val="1"/>
      <w:numFmt w:val="bullet"/>
      <w:lvlText w:val=""/>
      <w:lvlJc w:val="left"/>
      <w:pPr>
        <w:ind w:left="5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9"/>
  </w:num>
  <w:num w:numId="4">
    <w:abstractNumId w:val="7"/>
  </w:num>
  <w:num w:numId="5">
    <w:abstractNumId w:val="20"/>
  </w:num>
  <w:num w:numId="6">
    <w:abstractNumId w:val="18"/>
  </w:num>
  <w:num w:numId="7">
    <w:abstractNumId w:val="19"/>
  </w:num>
  <w:num w:numId="8">
    <w:abstractNumId w:val="30"/>
  </w:num>
  <w:num w:numId="9">
    <w:abstractNumId w:val="23"/>
  </w:num>
  <w:num w:numId="10">
    <w:abstractNumId w:val="17"/>
  </w:num>
  <w:num w:numId="11">
    <w:abstractNumId w:val="2"/>
  </w:num>
  <w:num w:numId="12">
    <w:abstractNumId w:val="26"/>
  </w:num>
  <w:num w:numId="13">
    <w:abstractNumId w:val="27"/>
  </w:num>
  <w:num w:numId="14">
    <w:abstractNumId w:val="8"/>
  </w:num>
  <w:num w:numId="15">
    <w:abstractNumId w:val="6"/>
  </w:num>
  <w:num w:numId="16">
    <w:abstractNumId w:val="11"/>
  </w:num>
  <w:num w:numId="17">
    <w:abstractNumId w:val="29"/>
  </w:num>
  <w:num w:numId="18">
    <w:abstractNumId w:val="13"/>
  </w:num>
  <w:num w:numId="19">
    <w:abstractNumId w:val="15"/>
  </w:num>
  <w:num w:numId="20">
    <w:abstractNumId w:val="5"/>
  </w:num>
  <w:num w:numId="21">
    <w:abstractNumId w:val="16"/>
  </w:num>
  <w:num w:numId="22">
    <w:abstractNumId w:val="24"/>
  </w:num>
  <w:num w:numId="23">
    <w:abstractNumId w:val="3"/>
  </w:num>
  <w:num w:numId="24">
    <w:abstractNumId w:val="1"/>
  </w:num>
  <w:num w:numId="25">
    <w:abstractNumId w:val="10"/>
  </w:num>
  <w:num w:numId="26">
    <w:abstractNumId w:val="28"/>
  </w:num>
  <w:num w:numId="27">
    <w:abstractNumId w:val="12"/>
  </w:num>
  <w:num w:numId="28">
    <w:abstractNumId w:val="21"/>
  </w:num>
  <w:num w:numId="29">
    <w:abstractNumId w:val="14"/>
  </w:num>
  <w:num w:numId="30">
    <w:abstractNumId w:val="2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EDB"/>
    <w:rsid w:val="00004044"/>
    <w:rsid w:val="0000460A"/>
    <w:rsid w:val="00004744"/>
    <w:rsid w:val="000056C2"/>
    <w:rsid w:val="00006470"/>
    <w:rsid w:val="000135F6"/>
    <w:rsid w:val="0001747A"/>
    <w:rsid w:val="00025E9D"/>
    <w:rsid w:val="00030AC7"/>
    <w:rsid w:val="0003721E"/>
    <w:rsid w:val="00043BE1"/>
    <w:rsid w:val="000446DD"/>
    <w:rsid w:val="000459CB"/>
    <w:rsid w:val="000461A8"/>
    <w:rsid w:val="00046D0F"/>
    <w:rsid w:val="00047C96"/>
    <w:rsid w:val="00047E28"/>
    <w:rsid w:val="00050D68"/>
    <w:rsid w:val="000529C7"/>
    <w:rsid w:val="00053F05"/>
    <w:rsid w:val="00054E52"/>
    <w:rsid w:val="000564E4"/>
    <w:rsid w:val="00056E2D"/>
    <w:rsid w:val="00057245"/>
    <w:rsid w:val="000577A4"/>
    <w:rsid w:val="00065EE1"/>
    <w:rsid w:val="000666CB"/>
    <w:rsid w:val="00067CAD"/>
    <w:rsid w:val="00072FD6"/>
    <w:rsid w:val="00073264"/>
    <w:rsid w:val="000732B7"/>
    <w:rsid w:val="00075E03"/>
    <w:rsid w:val="00080E7F"/>
    <w:rsid w:val="0008177B"/>
    <w:rsid w:val="00081783"/>
    <w:rsid w:val="00084795"/>
    <w:rsid w:val="00085F0A"/>
    <w:rsid w:val="000917BB"/>
    <w:rsid w:val="00093743"/>
    <w:rsid w:val="0009669D"/>
    <w:rsid w:val="0009797C"/>
    <w:rsid w:val="000A070D"/>
    <w:rsid w:val="000B0A56"/>
    <w:rsid w:val="000B11D9"/>
    <w:rsid w:val="000B182D"/>
    <w:rsid w:val="000B2048"/>
    <w:rsid w:val="000B2B17"/>
    <w:rsid w:val="000C1ADD"/>
    <w:rsid w:val="000C65E4"/>
    <w:rsid w:val="000D0109"/>
    <w:rsid w:val="000D26DC"/>
    <w:rsid w:val="000D3AB9"/>
    <w:rsid w:val="000D5F3E"/>
    <w:rsid w:val="000E3B3C"/>
    <w:rsid w:val="000E3DA9"/>
    <w:rsid w:val="000E46DB"/>
    <w:rsid w:val="000E4DC1"/>
    <w:rsid w:val="000E76A1"/>
    <w:rsid w:val="000E77F0"/>
    <w:rsid w:val="00103B71"/>
    <w:rsid w:val="0010557C"/>
    <w:rsid w:val="00105A83"/>
    <w:rsid w:val="0010688C"/>
    <w:rsid w:val="0011215D"/>
    <w:rsid w:val="00116187"/>
    <w:rsid w:val="00117427"/>
    <w:rsid w:val="00117F49"/>
    <w:rsid w:val="00120E76"/>
    <w:rsid w:val="001258EF"/>
    <w:rsid w:val="001268A9"/>
    <w:rsid w:val="00127137"/>
    <w:rsid w:val="001322CB"/>
    <w:rsid w:val="00134A07"/>
    <w:rsid w:val="0014648C"/>
    <w:rsid w:val="00146722"/>
    <w:rsid w:val="001712D0"/>
    <w:rsid w:val="001716CD"/>
    <w:rsid w:val="001728A6"/>
    <w:rsid w:val="00172DC6"/>
    <w:rsid w:val="00173D93"/>
    <w:rsid w:val="001764B9"/>
    <w:rsid w:val="001773C8"/>
    <w:rsid w:val="00180AA8"/>
    <w:rsid w:val="001851A4"/>
    <w:rsid w:val="001908BA"/>
    <w:rsid w:val="001A0858"/>
    <w:rsid w:val="001A1401"/>
    <w:rsid w:val="001B18FF"/>
    <w:rsid w:val="001B196D"/>
    <w:rsid w:val="001C38DF"/>
    <w:rsid w:val="001C39BF"/>
    <w:rsid w:val="001C4645"/>
    <w:rsid w:val="001C51ED"/>
    <w:rsid w:val="001C58EC"/>
    <w:rsid w:val="001D03D2"/>
    <w:rsid w:val="001D663A"/>
    <w:rsid w:val="001E34F9"/>
    <w:rsid w:val="001E4951"/>
    <w:rsid w:val="00200526"/>
    <w:rsid w:val="00201339"/>
    <w:rsid w:val="00210128"/>
    <w:rsid w:val="002126F2"/>
    <w:rsid w:val="002130B9"/>
    <w:rsid w:val="00217436"/>
    <w:rsid w:val="00223F0D"/>
    <w:rsid w:val="002243F1"/>
    <w:rsid w:val="00227131"/>
    <w:rsid w:val="00231DFB"/>
    <w:rsid w:val="00233866"/>
    <w:rsid w:val="0023392F"/>
    <w:rsid w:val="00234E39"/>
    <w:rsid w:val="002436B8"/>
    <w:rsid w:val="00244306"/>
    <w:rsid w:val="002449B1"/>
    <w:rsid w:val="002455E4"/>
    <w:rsid w:val="0024618A"/>
    <w:rsid w:val="0025720A"/>
    <w:rsid w:val="002608D5"/>
    <w:rsid w:val="00270FAC"/>
    <w:rsid w:val="002747C3"/>
    <w:rsid w:val="00274D6E"/>
    <w:rsid w:val="00275AA9"/>
    <w:rsid w:val="0027761F"/>
    <w:rsid w:val="00285F6C"/>
    <w:rsid w:val="00286C44"/>
    <w:rsid w:val="00290706"/>
    <w:rsid w:val="002A04B1"/>
    <w:rsid w:val="002A7FA5"/>
    <w:rsid w:val="002B00B3"/>
    <w:rsid w:val="002B039A"/>
    <w:rsid w:val="002B4064"/>
    <w:rsid w:val="002C17BB"/>
    <w:rsid w:val="002C3F52"/>
    <w:rsid w:val="002C5E59"/>
    <w:rsid w:val="002D1AF6"/>
    <w:rsid w:val="002D705A"/>
    <w:rsid w:val="002D732A"/>
    <w:rsid w:val="002E1400"/>
    <w:rsid w:val="002E1706"/>
    <w:rsid w:val="002E6CAC"/>
    <w:rsid w:val="002F5C3C"/>
    <w:rsid w:val="00300BA0"/>
    <w:rsid w:val="00310C5F"/>
    <w:rsid w:val="003200A8"/>
    <w:rsid w:val="00327CB7"/>
    <w:rsid w:val="00336640"/>
    <w:rsid w:val="0034120D"/>
    <w:rsid w:val="00343D6D"/>
    <w:rsid w:val="00346181"/>
    <w:rsid w:val="0034700E"/>
    <w:rsid w:val="00353D56"/>
    <w:rsid w:val="00362E16"/>
    <w:rsid w:val="00364174"/>
    <w:rsid w:val="00365764"/>
    <w:rsid w:val="00366108"/>
    <w:rsid w:val="00372FA3"/>
    <w:rsid w:val="003740B6"/>
    <w:rsid w:val="00383445"/>
    <w:rsid w:val="003949F2"/>
    <w:rsid w:val="00397B73"/>
    <w:rsid w:val="00397F57"/>
    <w:rsid w:val="003A1E7E"/>
    <w:rsid w:val="003A1F8B"/>
    <w:rsid w:val="003A62BB"/>
    <w:rsid w:val="003A6FD2"/>
    <w:rsid w:val="003B4436"/>
    <w:rsid w:val="003B7934"/>
    <w:rsid w:val="003D0729"/>
    <w:rsid w:val="003D5885"/>
    <w:rsid w:val="003D6635"/>
    <w:rsid w:val="003D7285"/>
    <w:rsid w:val="003E0FC4"/>
    <w:rsid w:val="003E1D66"/>
    <w:rsid w:val="003F3020"/>
    <w:rsid w:val="003F3455"/>
    <w:rsid w:val="003F742A"/>
    <w:rsid w:val="004016C2"/>
    <w:rsid w:val="004020D9"/>
    <w:rsid w:val="00415903"/>
    <w:rsid w:val="00420E1C"/>
    <w:rsid w:val="0042527E"/>
    <w:rsid w:val="0042746D"/>
    <w:rsid w:val="00435BE8"/>
    <w:rsid w:val="0043680F"/>
    <w:rsid w:val="00446D1D"/>
    <w:rsid w:val="00461403"/>
    <w:rsid w:val="00470789"/>
    <w:rsid w:val="00472FCA"/>
    <w:rsid w:val="0047374F"/>
    <w:rsid w:val="00475A7D"/>
    <w:rsid w:val="004800BC"/>
    <w:rsid w:val="00480E69"/>
    <w:rsid w:val="004832C7"/>
    <w:rsid w:val="00484542"/>
    <w:rsid w:val="00484E20"/>
    <w:rsid w:val="00493BEB"/>
    <w:rsid w:val="00497236"/>
    <w:rsid w:val="00497562"/>
    <w:rsid w:val="004A266C"/>
    <w:rsid w:val="004A607D"/>
    <w:rsid w:val="004A646B"/>
    <w:rsid w:val="004A77FD"/>
    <w:rsid w:val="004B0DE5"/>
    <w:rsid w:val="004B0E3B"/>
    <w:rsid w:val="004B12ED"/>
    <w:rsid w:val="004B3440"/>
    <w:rsid w:val="004C0BA5"/>
    <w:rsid w:val="004D1CF6"/>
    <w:rsid w:val="004D3FF8"/>
    <w:rsid w:val="004E2218"/>
    <w:rsid w:val="004E2358"/>
    <w:rsid w:val="004E535B"/>
    <w:rsid w:val="004E7B47"/>
    <w:rsid w:val="004F266D"/>
    <w:rsid w:val="005038EE"/>
    <w:rsid w:val="00503BD0"/>
    <w:rsid w:val="00506566"/>
    <w:rsid w:val="00507AC7"/>
    <w:rsid w:val="0051347F"/>
    <w:rsid w:val="0051397D"/>
    <w:rsid w:val="005140B8"/>
    <w:rsid w:val="0051667B"/>
    <w:rsid w:val="005214E8"/>
    <w:rsid w:val="00527F6E"/>
    <w:rsid w:val="00530E81"/>
    <w:rsid w:val="005379FC"/>
    <w:rsid w:val="00540690"/>
    <w:rsid w:val="00540E33"/>
    <w:rsid w:val="005417C9"/>
    <w:rsid w:val="005428EC"/>
    <w:rsid w:val="00544AAD"/>
    <w:rsid w:val="00555751"/>
    <w:rsid w:val="00557953"/>
    <w:rsid w:val="005601DD"/>
    <w:rsid w:val="00577BCE"/>
    <w:rsid w:val="00582351"/>
    <w:rsid w:val="005964E8"/>
    <w:rsid w:val="00597F83"/>
    <w:rsid w:val="005A23F4"/>
    <w:rsid w:val="005A2AE9"/>
    <w:rsid w:val="005A431B"/>
    <w:rsid w:val="005A6F45"/>
    <w:rsid w:val="005B4993"/>
    <w:rsid w:val="005B5519"/>
    <w:rsid w:val="005C47A8"/>
    <w:rsid w:val="005D0C15"/>
    <w:rsid w:val="005D20E4"/>
    <w:rsid w:val="005D39C3"/>
    <w:rsid w:val="005D4761"/>
    <w:rsid w:val="005E0F92"/>
    <w:rsid w:val="005E13ED"/>
    <w:rsid w:val="005E395D"/>
    <w:rsid w:val="005E5570"/>
    <w:rsid w:val="005E7720"/>
    <w:rsid w:val="005E7820"/>
    <w:rsid w:val="005F2136"/>
    <w:rsid w:val="005F4810"/>
    <w:rsid w:val="00611609"/>
    <w:rsid w:val="006149C1"/>
    <w:rsid w:val="006166B1"/>
    <w:rsid w:val="00617827"/>
    <w:rsid w:val="00622A56"/>
    <w:rsid w:val="00623664"/>
    <w:rsid w:val="00627C53"/>
    <w:rsid w:val="006440F6"/>
    <w:rsid w:val="00644FE0"/>
    <w:rsid w:val="00650069"/>
    <w:rsid w:val="006519E8"/>
    <w:rsid w:val="00651C0C"/>
    <w:rsid w:val="006537C2"/>
    <w:rsid w:val="006557D9"/>
    <w:rsid w:val="00657794"/>
    <w:rsid w:val="006600CE"/>
    <w:rsid w:val="00662373"/>
    <w:rsid w:val="00664A7C"/>
    <w:rsid w:val="00667C17"/>
    <w:rsid w:val="00671414"/>
    <w:rsid w:val="0067570D"/>
    <w:rsid w:val="006778E7"/>
    <w:rsid w:val="006810D1"/>
    <w:rsid w:val="006847B2"/>
    <w:rsid w:val="006926BE"/>
    <w:rsid w:val="006952BC"/>
    <w:rsid w:val="006A3B57"/>
    <w:rsid w:val="006A534D"/>
    <w:rsid w:val="006A5905"/>
    <w:rsid w:val="006B0722"/>
    <w:rsid w:val="006B149A"/>
    <w:rsid w:val="006B385F"/>
    <w:rsid w:val="006C341B"/>
    <w:rsid w:val="006C37F7"/>
    <w:rsid w:val="006C60C5"/>
    <w:rsid w:val="006D0222"/>
    <w:rsid w:val="006D1256"/>
    <w:rsid w:val="006D5A2B"/>
    <w:rsid w:val="006E04A2"/>
    <w:rsid w:val="006E41AA"/>
    <w:rsid w:val="006E74DA"/>
    <w:rsid w:val="006F4BE8"/>
    <w:rsid w:val="006F7F60"/>
    <w:rsid w:val="00701628"/>
    <w:rsid w:val="00701EC8"/>
    <w:rsid w:val="00704111"/>
    <w:rsid w:val="00704D06"/>
    <w:rsid w:val="00707EA3"/>
    <w:rsid w:val="00711AA1"/>
    <w:rsid w:val="00713F1E"/>
    <w:rsid w:val="0071541B"/>
    <w:rsid w:val="007158B3"/>
    <w:rsid w:val="00715E62"/>
    <w:rsid w:val="00717006"/>
    <w:rsid w:val="00720FE7"/>
    <w:rsid w:val="007240D0"/>
    <w:rsid w:val="007255F8"/>
    <w:rsid w:val="00730052"/>
    <w:rsid w:val="007344B2"/>
    <w:rsid w:val="00736D7C"/>
    <w:rsid w:val="007416E1"/>
    <w:rsid w:val="00751B7B"/>
    <w:rsid w:val="00761B19"/>
    <w:rsid w:val="007626B5"/>
    <w:rsid w:val="007642A3"/>
    <w:rsid w:val="00764AEF"/>
    <w:rsid w:val="00766FC2"/>
    <w:rsid w:val="00767D4C"/>
    <w:rsid w:val="00770F06"/>
    <w:rsid w:val="00771F7B"/>
    <w:rsid w:val="00780E07"/>
    <w:rsid w:val="00780EFB"/>
    <w:rsid w:val="007819AA"/>
    <w:rsid w:val="00782351"/>
    <w:rsid w:val="00784DAB"/>
    <w:rsid w:val="00786E34"/>
    <w:rsid w:val="00787FBB"/>
    <w:rsid w:val="00797138"/>
    <w:rsid w:val="007973DA"/>
    <w:rsid w:val="007B05EE"/>
    <w:rsid w:val="007B0C25"/>
    <w:rsid w:val="007B0DA1"/>
    <w:rsid w:val="007B5285"/>
    <w:rsid w:val="007B7D3E"/>
    <w:rsid w:val="007C3F33"/>
    <w:rsid w:val="007D0DE5"/>
    <w:rsid w:val="007D0FEF"/>
    <w:rsid w:val="007D2A06"/>
    <w:rsid w:val="007D49E5"/>
    <w:rsid w:val="007E2F92"/>
    <w:rsid w:val="007E6821"/>
    <w:rsid w:val="007F0D1D"/>
    <w:rsid w:val="007F4280"/>
    <w:rsid w:val="007F45A5"/>
    <w:rsid w:val="007F6FCA"/>
    <w:rsid w:val="007F7415"/>
    <w:rsid w:val="007F7768"/>
    <w:rsid w:val="007F7C80"/>
    <w:rsid w:val="0080274D"/>
    <w:rsid w:val="00804A51"/>
    <w:rsid w:val="0080726F"/>
    <w:rsid w:val="00810395"/>
    <w:rsid w:val="00811BA8"/>
    <w:rsid w:val="00811D6F"/>
    <w:rsid w:val="00812F5B"/>
    <w:rsid w:val="0082470A"/>
    <w:rsid w:val="00827FE9"/>
    <w:rsid w:val="008340F3"/>
    <w:rsid w:val="00845D7B"/>
    <w:rsid w:val="008476AC"/>
    <w:rsid w:val="00847F8B"/>
    <w:rsid w:val="00852C74"/>
    <w:rsid w:val="00852D03"/>
    <w:rsid w:val="008542A3"/>
    <w:rsid w:val="00862623"/>
    <w:rsid w:val="00863763"/>
    <w:rsid w:val="0086420C"/>
    <w:rsid w:val="00865E7B"/>
    <w:rsid w:val="008665B6"/>
    <w:rsid w:val="00866AFD"/>
    <w:rsid w:val="00867416"/>
    <w:rsid w:val="008677FC"/>
    <w:rsid w:val="00870393"/>
    <w:rsid w:val="00874EA6"/>
    <w:rsid w:val="00886576"/>
    <w:rsid w:val="00886785"/>
    <w:rsid w:val="00890B54"/>
    <w:rsid w:val="00896406"/>
    <w:rsid w:val="008A437D"/>
    <w:rsid w:val="008B09A9"/>
    <w:rsid w:val="008B34EA"/>
    <w:rsid w:val="008B35DB"/>
    <w:rsid w:val="008B4ED4"/>
    <w:rsid w:val="008C009E"/>
    <w:rsid w:val="008C2850"/>
    <w:rsid w:val="008C4B01"/>
    <w:rsid w:val="008C6E7D"/>
    <w:rsid w:val="008C7CEF"/>
    <w:rsid w:val="008D2039"/>
    <w:rsid w:val="008E0DCC"/>
    <w:rsid w:val="008E6C96"/>
    <w:rsid w:val="008E73A7"/>
    <w:rsid w:val="008E7CFF"/>
    <w:rsid w:val="008F294E"/>
    <w:rsid w:val="00904785"/>
    <w:rsid w:val="0090484C"/>
    <w:rsid w:val="009052AA"/>
    <w:rsid w:val="009065D5"/>
    <w:rsid w:val="00906E9F"/>
    <w:rsid w:val="009114B6"/>
    <w:rsid w:val="00911520"/>
    <w:rsid w:val="00911C90"/>
    <w:rsid w:val="00927D29"/>
    <w:rsid w:val="00931C71"/>
    <w:rsid w:val="0093289E"/>
    <w:rsid w:val="00952C0E"/>
    <w:rsid w:val="00956806"/>
    <w:rsid w:val="009602D4"/>
    <w:rsid w:val="009658B0"/>
    <w:rsid w:val="009658E0"/>
    <w:rsid w:val="00967A18"/>
    <w:rsid w:val="00970FD5"/>
    <w:rsid w:val="00971C74"/>
    <w:rsid w:val="009737F7"/>
    <w:rsid w:val="00982F0D"/>
    <w:rsid w:val="00987C8C"/>
    <w:rsid w:val="009908A2"/>
    <w:rsid w:val="0099276C"/>
    <w:rsid w:val="00994723"/>
    <w:rsid w:val="009951B2"/>
    <w:rsid w:val="009A0C56"/>
    <w:rsid w:val="009A1386"/>
    <w:rsid w:val="009A25D8"/>
    <w:rsid w:val="009B099C"/>
    <w:rsid w:val="009B0DA0"/>
    <w:rsid w:val="009B1CC9"/>
    <w:rsid w:val="009B2C1B"/>
    <w:rsid w:val="009B3194"/>
    <w:rsid w:val="009B5AC8"/>
    <w:rsid w:val="009C2E19"/>
    <w:rsid w:val="009C58A4"/>
    <w:rsid w:val="009C5A43"/>
    <w:rsid w:val="009D180D"/>
    <w:rsid w:val="009D496A"/>
    <w:rsid w:val="009E5667"/>
    <w:rsid w:val="009F72D3"/>
    <w:rsid w:val="00A0533C"/>
    <w:rsid w:val="00A11F0A"/>
    <w:rsid w:val="00A22440"/>
    <w:rsid w:val="00A236B2"/>
    <w:rsid w:val="00A23DFE"/>
    <w:rsid w:val="00A26F46"/>
    <w:rsid w:val="00A31805"/>
    <w:rsid w:val="00A35511"/>
    <w:rsid w:val="00A4331C"/>
    <w:rsid w:val="00A567E8"/>
    <w:rsid w:val="00A600FD"/>
    <w:rsid w:val="00A6192F"/>
    <w:rsid w:val="00A61BEB"/>
    <w:rsid w:val="00A653F5"/>
    <w:rsid w:val="00A713AF"/>
    <w:rsid w:val="00A7313E"/>
    <w:rsid w:val="00A73CB4"/>
    <w:rsid w:val="00A75609"/>
    <w:rsid w:val="00A76212"/>
    <w:rsid w:val="00A80873"/>
    <w:rsid w:val="00A85FE1"/>
    <w:rsid w:val="00A86208"/>
    <w:rsid w:val="00A86507"/>
    <w:rsid w:val="00AA137E"/>
    <w:rsid w:val="00AA48DA"/>
    <w:rsid w:val="00AA5FDF"/>
    <w:rsid w:val="00AA622D"/>
    <w:rsid w:val="00AA7E22"/>
    <w:rsid w:val="00AB1843"/>
    <w:rsid w:val="00AB1C4D"/>
    <w:rsid w:val="00AB3217"/>
    <w:rsid w:val="00AB3ABD"/>
    <w:rsid w:val="00AB3D5F"/>
    <w:rsid w:val="00AB4003"/>
    <w:rsid w:val="00AB6082"/>
    <w:rsid w:val="00AB7534"/>
    <w:rsid w:val="00AB772A"/>
    <w:rsid w:val="00AB7C3C"/>
    <w:rsid w:val="00AC0B88"/>
    <w:rsid w:val="00AC43C0"/>
    <w:rsid w:val="00AC725F"/>
    <w:rsid w:val="00AD2968"/>
    <w:rsid w:val="00AD2FD8"/>
    <w:rsid w:val="00AD7382"/>
    <w:rsid w:val="00AD7A04"/>
    <w:rsid w:val="00AE0B7B"/>
    <w:rsid w:val="00AE4204"/>
    <w:rsid w:val="00AE6C8A"/>
    <w:rsid w:val="00AF3E14"/>
    <w:rsid w:val="00AF5BBC"/>
    <w:rsid w:val="00B076DC"/>
    <w:rsid w:val="00B13A04"/>
    <w:rsid w:val="00B13CEB"/>
    <w:rsid w:val="00B14FAF"/>
    <w:rsid w:val="00B212A3"/>
    <w:rsid w:val="00B23ACE"/>
    <w:rsid w:val="00B25FA8"/>
    <w:rsid w:val="00B301BB"/>
    <w:rsid w:val="00B3071B"/>
    <w:rsid w:val="00B3222A"/>
    <w:rsid w:val="00B34E38"/>
    <w:rsid w:val="00B447E0"/>
    <w:rsid w:val="00B457B1"/>
    <w:rsid w:val="00B52741"/>
    <w:rsid w:val="00B54873"/>
    <w:rsid w:val="00B551E3"/>
    <w:rsid w:val="00B60448"/>
    <w:rsid w:val="00B70461"/>
    <w:rsid w:val="00B73209"/>
    <w:rsid w:val="00B75CA8"/>
    <w:rsid w:val="00B75DEA"/>
    <w:rsid w:val="00B804DB"/>
    <w:rsid w:val="00B8050F"/>
    <w:rsid w:val="00B84B8D"/>
    <w:rsid w:val="00B91738"/>
    <w:rsid w:val="00B940D2"/>
    <w:rsid w:val="00B95C8C"/>
    <w:rsid w:val="00B96762"/>
    <w:rsid w:val="00BA1D30"/>
    <w:rsid w:val="00BA260C"/>
    <w:rsid w:val="00BB06CB"/>
    <w:rsid w:val="00BB3F91"/>
    <w:rsid w:val="00BB519A"/>
    <w:rsid w:val="00BB6CC1"/>
    <w:rsid w:val="00BC21AB"/>
    <w:rsid w:val="00BC4AA0"/>
    <w:rsid w:val="00BD306A"/>
    <w:rsid w:val="00BD61C5"/>
    <w:rsid w:val="00BE1B55"/>
    <w:rsid w:val="00BE4BDC"/>
    <w:rsid w:val="00BE60A3"/>
    <w:rsid w:val="00BE7D65"/>
    <w:rsid w:val="00BE7FD6"/>
    <w:rsid w:val="00BF3C25"/>
    <w:rsid w:val="00BF3E04"/>
    <w:rsid w:val="00C00A84"/>
    <w:rsid w:val="00C0549C"/>
    <w:rsid w:val="00C21E04"/>
    <w:rsid w:val="00C25C0B"/>
    <w:rsid w:val="00C3104D"/>
    <w:rsid w:val="00C3189D"/>
    <w:rsid w:val="00C33931"/>
    <w:rsid w:val="00C34B41"/>
    <w:rsid w:val="00C350E3"/>
    <w:rsid w:val="00C36A73"/>
    <w:rsid w:val="00C37F6B"/>
    <w:rsid w:val="00C41ED3"/>
    <w:rsid w:val="00C50909"/>
    <w:rsid w:val="00C51006"/>
    <w:rsid w:val="00C61152"/>
    <w:rsid w:val="00C618C3"/>
    <w:rsid w:val="00C6221A"/>
    <w:rsid w:val="00C65522"/>
    <w:rsid w:val="00C65C6A"/>
    <w:rsid w:val="00C73188"/>
    <w:rsid w:val="00C74490"/>
    <w:rsid w:val="00C748AB"/>
    <w:rsid w:val="00C8133A"/>
    <w:rsid w:val="00C83098"/>
    <w:rsid w:val="00C921E8"/>
    <w:rsid w:val="00C925A5"/>
    <w:rsid w:val="00CA40B2"/>
    <w:rsid w:val="00CA44CC"/>
    <w:rsid w:val="00CA68E5"/>
    <w:rsid w:val="00CA7DE3"/>
    <w:rsid w:val="00CB0C11"/>
    <w:rsid w:val="00CB2B81"/>
    <w:rsid w:val="00CB51A1"/>
    <w:rsid w:val="00CB5248"/>
    <w:rsid w:val="00CB53D7"/>
    <w:rsid w:val="00CB54D8"/>
    <w:rsid w:val="00CB5667"/>
    <w:rsid w:val="00CB6EF5"/>
    <w:rsid w:val="00CC2C9E"/>
    <w:rsid w:val="00CC4A56"/>
    <w:rsid w:val="00CD40F8"/>
    <w:rsid w:val="00CD549B"/>
    <w:rsid w:val="00CD7BCB"/>
    <w:rsid w:val="00CE1C74"/>
    <w:rsid w:val="00CE4B9D"/>
    <w:rsid w:val="00CE6F7F"/>
    <w:rsid w:val="00CF270F"/>
    <w:rsid w:val="00CF3F6D"/>
    <w:rsid w:val="00D00118"/>
    <w:rsid w:val="00D02E33"/>
    <w:rsid w:val="00D03626"/>
    <w:rsid w:val="00D03FF9"/>
    <w:rsid w:val="00D07A9C"/>
    <w:rsid w:val="00D127D9"/>
    <w:rsid w:val="00D1427D"/>
    <w:rsid w:val="00D22391"/>
    <w:rsid w:val="00D269A8"/>
    <w:rsid w:val="00D40086"/>
    <w:rsid w:val="00D42C81"/>
    <w:rsid w:val="00D47D8F"/>
    <w:rsid w:val="00D62E99"/>
    <w:rsid w:val="00D632BF"/>
    <w:rsid w:val="00D71E6F"/>
    <w:rsid w:val="00D73D68"/>
    <w:rsid w:val="00D73E66"/>
    <w:rsid w:val="00D75299"/>
    <w:rsid w:val="00D77B2C"/>
    <w:rsid w:val="00D87B27"/>
    <w:rsid w:val="00D91811"/>
    <w:rsid w:val="00DA1490"/>
    <w:rsid w:val="00DA7722"/>
    <w:rsid w:val="00DB4BE8"/>
    <w:rsid w:val="00DB69E2"/>
    <w:rsid w:val="00DC0769"/>
    <w:rsid w:val="00DD1FBB"/>
    <w:rsid w:val="00DE0760"/>
    <w:rsid w:val="00DE3AD0"/>
    <w:rsid w:val="00DE4782"/>
    <w:rsid w:val="00DF57A9"/>
    <w:rsid w:val="00DF57FB"/>
    <w:rsid w:val="00DF5BD6"/>
    <w:rsid w:val="00DF79F7"/>
    <w:rsid w:val="00E02435"/>
    <w:rsid w:val="00E10017"/>
    <w:rsid w:val="00E1079C"/>
    <w:rsid w:val="00E11C6E"/>
    <w:rsid w:val="00E17318"/>
    <w:rsid w:val="00E241BA"/>
    <w:rsid w:val="00E62287"/>
    <w:rsid w:val="00E627BE"/>
    <w:rsid w:val="00E66429"/>
    <w:rsid w:val="00E66962"/>
    <w:rsid w:val="00E67779"/>
    <w:rsid w:val="00E711AD"/>
    <w:rsid w:val="00E72334"/>
    <w:rsid w:val="00E724E2"/>
    <w:rsid w:val="00E74FEC"/>
    <w:rsid w:val="00E81211"/>
    <w:rsid w:val="00E90A78"/>
    <w:rsid w:val="00EA0217"/>
    <w:rsid w:val="00EA3F30"/>
    <w:rsid w:val="00EA5DBF"/>
    <w:rsid w:val="00EA781D"/>
    <w:rsid w:val="00EB175A"/>
    <w:rsid w:val="00EB31E3"/>
    <w:rsid w:val="00EC1B86"/>
    <w:rsid w:val="00EC3C12"/>
    <w:rsid w:val="00ED51F7"/>
    <w:rsid w:val="00ED5517"/>
    <w:rsid w:val="00EE1B3F"/>
    <w:rsid w:val="00EE2D42"/>
    <w:rsid w:val="00EE476F"/>
    <w:rsid w:val="00EE529B"/>
    <w:rsid w:val="00EE5EDB"/>
    <w:rsid w:val="00EE7E9C"/>
    <w:rsid w:val="00F00D7B"/>
    <w:rsid w:val="00F044E3"/>
    <w:rsid w:val="00F07A2F"/>
    <w:rsid w:val="00F104C9"/>
    <w:rsid w:val="00F11EC9"/>
    <w:rsid w:val="00F12383"/>
    <w:rsid w:val="00F1243C"/>
    <w:rsid w:val="00F17D5B"/>
    <w:rsid w:val="00F21837"/>
    <w:rsid w:val="00F21BFE"/>
    <w:rsid w:val="00F22EE3"/>
    <w:rsid w:val="00F25441"/>
    <w:rsid w:val="00F27BC6"/>
    <w:rsid w:val="00F345B2"/>
    <w:rsid w:val="00F41291"/>
    <w:rsid w:val="00F44BF5"/>
    <w:rsid w:val="00F478C3"/>
    <w:rsid w:val="00F47F9A"/>
    <w:rsid w:val="00F5614F"/>
    <w:rsid w:val="00F6002D"/>
    <w:rsid w:val="00F60B7B"/>
    <w:rsid w:val="00F615AF"/>
    <w:rsid w:val="00F6225A"/>
    <w:rsid w:val="00F629A4"/>
    <w:rsid w:val="00F63E7E"/>
    <w:rsid w:val="00F66BD1"/>
    <w:rsid w:val="00F70B55"/>
    <w:rsid w:val="00F71981"/>
    <w:rsid w:val="00F76250"/>
    <w:rsid w:val="00F82FE2"/>
    <w:rsid w:val="00F87425"/>
    <w:rsid w:val="00F95DC1"/>
    <w:rsid w:val="00FA117F"/>
    <w:rsid w:val="00FA24B2"/>
    <w:rsid w:val="00FA2720"/>
    <w:rsid w:val="00FA2A35"/>
    <w:rsid w:val="00FA2C64"/>
    <w:rsid w:val="00FA4195"/>
    <w:rsid w:val="00FA4F0A"/>
    <w:rsid w:val="00FA5435"/>
    <w:rsid w:val="00FA7A46"/>
    <w:rsid w:val="00FB542C"/>
    <w:rsid w:val="00FC5BF9"/>
    <w:rsid w:val="00FC7AA1"/>
    <w:rsid w:val="00FD1939"/>
    <w:rsid w:val="00FD231D"/>
    <w:rsid w:val="00FD3BAC"/>
    <w:rsid w:val="00FD61A3"/>
    <w:rsid w:val="00FE0B90"/>
    <w:rsid w:val="00FE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63F0406"/>
  <w15:chartTrackingRefBased/>
  <w15:docId w15:val="{4207C1B5-EB4D-4E87-9361-3F8D1BC3F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31DFB"/>
    <w:pPr>
      <w:bidi/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A25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A25D8"/>
  </w:style>
  <w:style w:type="paragraph" w:styleId="a4">
    <w:name w:val="footer"/>
    <w:basedOn w:val="a"/>
    <w:link w:val="Char0"/>
    <w:uiPriority w:val="99"/>
    <w:unhideWhenUsed/>
    <w:rsid w:val="009A25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A25D8"/>
  </w:style>
  <w:style w:type="paragraph" w:styleId="a5">
    <w:name w:val="Balloon Text"/>
    <w:basedOn w:val="a"/>
    <w:link w:val="Char1"/>
    <w:uiPriority w:val="99"/>
    <w:semiHidden/>
    <w:unhideWhenUsed/>
    <w:rsid w:val="00461403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link w:val="a5"/>
    <w:uiPriority w:val="99"/>
    <w:semiHidden/>
    <w:rsid w:val="00461403"/>
    <w:rPr>
      <w:rFonts w:ascii="Tahoma" w:hAnsi="Tahoma" w:cs="Tahoma"/>
      <w:sz w:val="18"/>
      <w:szCs w:val="18"/>
    </w:rPr>
  </w:style>
  <w:style w:type="paragraph" w:styleId="a6">
    <w:name w:val="List Paragraph"/>
    <w:basedOn w:val="a"/>
    <w:uiPriority w:val="34"/>
    <w:qFormat/>
    <w:rsid w:val="0009797C"/>
    <w:pPr>
      <w:ind w:left="720"/>
      <w:contextualSpacing/>
    </w:pPr>
  </w:style>
  <w:style w:type="table" w:styleId="a7">
    <w:name w:val="Table Grid"/>
    <w:basedOn w:val="a1"/>
    <w:uiPriority w:val="39"/>
    <w:rsid w:val="00865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owtextselection">
    <w:name w:val="allowtextselection"/>
    <w:basedOn w:val="a0"/>
    <w:rsid w:val="007E6821"/>
  </w:style>
  <w:style w:type="character" w:styleId="Hyperlink">
    <w:name w:val="Hyperlink"/>
    <w:basedOn w:val="a0"/>
    <w:uiPriority w:val="99"/>
    <w:unhideWhenUsed/>
    <w:rsid w:val="007E6821"/>
    <w:rPr>
      <w:color w:val="0563C1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5A23F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">
    <w:name w:val="إشارة لم يتم حلها1"/>
    <w:basedOn w:val="a0"/>
    <w:uiPriority w:val="99"/>
    <w:semiHidden/>
    <w:unhideWhenUsed/>
    <w:rsid w:val="00DE4782"/>
    <w:rPr>
      <w:color w:val="605E5C"/>
      <w:shd w:val="clear" w:color="auto" w:fill="E1DFDD"/>
    </w:rPr>
  </w:style>
  <w:style w:type="table" w:customStyle="1" w:styleId="2">
    <w:name w:val="شبكة جدول2"/>
    <w:basedOn w:val="a1"/>
    <w:next w:val="a7"/>
    <w:uiPriority w:val="39"/>
    <w:rsid w:val="00DE4782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شبكة جدول3"/>
    <w:basedOn w:val="a1"/>
    <w:next w:val="a7"/>
    <w:uiPriority w:val="39"/>
    <w:rsid w:val="00DE4782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شبكة جدول21"/>
    <w:basedOn w:val="a1"/>
    <w:next w:val="a7"/>
    <w:uiPriority w:val="39"/>
    <w:rsid w:val="004B3440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7"/>
    <w:uiPriority w:val="59"/>
    <w:rsid w:val="001E34F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شبكة جدول22"/>
    <w:basedOn w:val="a1"/>
    <w:next w:val="a7"/>
    <w:uiPriority w:val="39"/>
    <w:rsid w:val="00B14FAF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B212A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إشارة لم يتم حلها2"/>
    <w:basedOn w:val="a0"/>
    <w:uiPriority w:val="99"/>
    <w:semiHidden/>
    <w:unhideWhenUsed/>
    <w:rsid w:val="00F07A2F"/>
    <w:rPr>
      <w:color w:val="605E5C"/>
      <w:shd w:val="clear" w:color="auto" w:fill="E1DFDD"/>
    </w:rPr>
  </w:style>
  <w:style w:type="table" w:customStyle="1" w:styleId="4">
    <w:name w:val="شبكة جدول4"/>
    <w:basedOn w:val="a1"/>
    <w:next w:val="a7"/>
    <w:uiPriority w:val="59"/>
    <w:rsid w:val="00120E76"/>
    <w:rPr>
      <w:rFonts w:eastAsia="Times New Roman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BB06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0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00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1008681437\Desktop\&#1575;&#1604;&#1603;&#1604;&#1610;&#1588;&#1577;%20&#1575;&#1604;&#1580;&#1583;&#1610;&#1583;&#1577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3B77A-2974-46EB-BFF6-3820E3DAB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الكليشة الجديدة</Template>
  <TotalTime>119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محمد منصور الزامل</dc:creator>
  <cp:keywords/>
  <dc:description/>
  <cp:lastModifiedBy>يوسف محمد منصور الزامل</cp:lastModifiedBy>
  <cp:revision>8</cp:revision>
  <cp:lastPrinted>2025-11-26T07:54:00Z</cp:lastPrinted>
  <dcterms:created xsi:type="dcterms:W3CDTF">2025-11-26T07:11:00Z</dcterms:created>
  <dcterms:modified xsi:type="dcterms:W3CDTF">2025-11-30T11:28:00Z</dcterms:modified>
</cp:coreProperties>
</file>